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215B" w:rsidRDefault="006550B5" w:rsidP="006550B5">
      <w:pPr>
        <w:pStyle w:val="afd"/>
        <w:jc w:val="center"/>
      </w:pPr>
      <w:r>
        <w:t>Министерство образования и науки РФ</w:t>
      </w:r>
    </w:p>
    <w:p w:rsidR="00F70AEE" w:rsidRDefault="00624E7B" w:rsidP="00624E7B">
      <w:pPr>
        <w:pStyle w:val="afd"/>
        <w:jc w:val="center"/>
      </w:pPr>
      <w:r>
        <w:t xml:space="preserve">Федеральное государственное автономное образовательное учреждение высшего образования «Национальный исследовательский Нижегородский государственный университет </w:t>
      </w:r>
    </w:p>
    <w:p w:rsidR="00624E7B" w:rsidRDefault="00624E7B" w:rsidP="00624E7B">
      <w:pPr>
        <w:pStyle w:val="afd"/>
        <w:jc w:val="center"/>
      </w:pPr>
      <w:r>
        <w:t>им. Н.И. Лобачевского»</w:t>
      </w:r>
    </w:p>
    <w:p w:rsidR="00624E7B" w:rsidRDefault="00624E7B" w:rsidP="00624E7B">
      <w:pPr>
        <w:pStyle w:val="afd"/>
        <w:jc w:val="center"/>
      </w:pPr>
      <w:r>
        <w:t>Институт информационных технологий, математики и механики</w:t>
      </w:r>
    </w:p>
    <w:p w:rsidR="00624E7B" w:rsidRDefault="00624E7B" w:rsidP="00624E7B">
      <w:pPr>
        <w:pStyle w:val="afd"/>
        <w:jc w:val="center"/>
      </w:pPr>
    </w:p>
    <w:p w:rsidR="00624E7B" w:rsidRDefault="00624E7B" w:rsidP="00624E7B">
      <w:pPr>
        <w:pStyle w:val="afd"/>
        <w:jc w:val="center"/>
      </w:pPr>
    </w:p>
    <w:p w:rsidR="00624E7B" w:rsidRDefault="00624E7B" w:rsidP="00624E7B">
      <w:pPr>
        <w:pStyle w:val="afd"/>
        <w:jc w:val="center"/>
      </w:pPr>
    </w:p>
    <w:p w:rsidR="00624E7B" w:rsidRDefault="00624E7B" w:rsidP="00624E7B">
      <w:pPr>
        <w:pStyle w:val="afd"/>
        <w:jc w:val="center"/>
      </w:pPr>
    </w:p>
    <w:p w:rsidR="003771D4" w:rsidRDefault="003771D4" w:rsidP="00624E7B">
      <w:pPr>
        <w:pStyle w:val="afd"/>
        <w:jc w:val="center"/>
      </w:pPr>
    </w:p>
    <w:p w:rsidR="003771D4" w:rsidRDefault="003771D4" w:rsidP="00624E7B">
      <w:pPr>
        <w:pStyle w:val="afd"/>
        <w:jc w:val="center"/>
      </w:pPr>
    </w:p>
    <w:p w:rsidR="003771D4" w:rsidRDefault="003771D4" w:rsidP="00624E7B">
      <w:pPr>
        <w:pStyle w:val="afd"/>
        <w:jc w:val="center"/>
      </w:pPr>
    </w:p>
    <w:p w:rsidR="00624E7B" w:rsidRPr="00624E7B" w:rsidRDefault="00624E7B" w:rsidP="00624E7B">
      <w:pPr>
        <w:pStyle w:val="afd"/>
        <w:jc w:val="center"/>
        <w:rPr>
          <w:b/>
          <w:sz w:val="44"/>
        </w:rPr>
      </w:pPr>
      <w:r w:rsidRPr="00624E7B">
        <w:rPr>
          <w:b/>
          <w:sz w:val="44"/>
        </w:rPr>
        <w:t>Отчет по учебной практике</w:t>
      </w:r>
    </w:p>
    <w:p w:rsidR="00624E7B" w:rsidRDefault="00624E7B" w:rsidP="00624E7B">
      <w:pPr>
        <w:pStyle w:val="afd"/>
        <w:jc w:val="center"/>
        <w:rPr>
          <w:b/>
          <w:sz w:val="44"/>
        </w:rPr>
      </w:pPr>
      <w:r w:rsidRPr="00624E7B">
        <w:rPr>
          <w:b/>
          <w:sz w:val="44"/>
        </w:rPr>
        <w:t>МЕТОДЫ СОРТИРОВКИ</w:t>
      </w:r>
    </w:p>
    <w:p w:rsidR="00624E7B" w:rsidRDefault="00624E7B" w:rsidP="003771D4">
      <w:pPr>
        <w:pStyle w:val="afd"/>
      </w:pPr>
    </w:p>
    <w:p w:rsidR="003771D4" w:rsidRDefault="003771D4" w:rsidP="003771D4">
      <w:pPr>
        <w:pStyle w:val="afd"/>
        <w:ind w:left="4111"/>
      </w:pPr>
    </w:p>
    <w:p w:rsidR="003212B8" w:rsidRDefault="003771D4" w:rsidP="003212B8">
      <w:pPr>
        <w:pStyle w:val="afd"/>
        <w:ind w:left="5954"/>
      </w:pPr>
      <w:r>
        <w:t>Выполнил:</w:t>
      </w:r>
      <w:r w:rsidR="003212B8">
        <w:t xml:space="preserve"> Параничева Алена Владиславовна</w:t>
      </w:r>
    </w:p>
    <w:p w:rsidR="003771D4" w:rsidRDefault="003771D4" w:rsidP="003212B8">
      <w:pPr>
        <w:pStyle w:val="afd"/>
        <w:ind w:left="5954"/>
      </w:pPr>
      <w:r>
        <w:t>студент группы 381806-1</w:t>
      </w:r>
    </w:p>
    <w:p w:rsidR="003212B8" w:rsidRDefault="003771D4" w:rsidP="003212B8">
      <w:pPr>
        <w:pStyle w:val="afd"/>
        <w:ind w:left="5954"/>
      </w:pPr>
      <w:r>
        <w:t xml:space="preserve">Проверил: к. т. н., доцент кафедры МОСТ </w:t>
      </w:r>
    </w:p>
    <w:p w:rsidR="003771D4" w:rsidRDefault="003212B8" w:rsidP="003212B8">
      <w:pPr>
        <w:pStyle w:val="afd"/>
        <w:ind w:left="5954"/>
      </w:pPr>
      <w:r>
        <w:t>Кустикова Валентина  Дмитриевна</w:t>
      </w:r>
    </w:p>
    <w:p w:rsidR="003771D4" w:rsidRDefault="003771D4" w:rsidP="003771D4">
      <w:pPr>
        <w:pStyle w:val="afd"/>
      </w:pPr>
    </w:p>
    <w:p w:rsidR="003771D4" w:rsidRDefault="003771D4" w:rsidP="003771D4">
      <w:pPr>
        <w:pStyle w:val="afd"/>
      </w:pPr>
    </w:p>
    <w:p w:rsidR="003771D4" w:rsidRDefault="003771D4" w:rsidP="003771D4">
      <w:pPr>
        <w:pStyle w:val="afd"/>
      </w:pPr>
    </w:p>
    <w:p w:rsidR="003771D4" w:rsidRDefault="003771D4" w:rsidP="003771D4">
      <w:pPr>
        <w:pStyle w:val="afd"/>
      </w:pPr>
    </w:p>
    <w:p w:rsidR="003771D4" w:rsidRDefault="003771D4" w:rsidP="003771D4">
      <w:pPr>
        <w:pStyle w:val="afd"/>
      </w:pPr>
    </w:p>
    <w:p w:rsidR="003771D4" w:rsidRDefault="003771D4" w:rsidP="003771D4">
      <w:pPr>
        <w:pStyle w:val="afd"/>
      </w:pPr>
    </w:p>
    <w:p w:rsidR="003771D4" w:rsidRDefault="003771D4" w:rsidP="003771D4">
      <w:pPr>
        <w:pStyle w:val="afd"/>
      </w:pPr>
    </w:p>
    <w:p w:rsidR="003771D4" w:rsidRDefault="003771D4" w:rsidP="003771D4">
      <w:pPr>
        <w:pStyle w:val="afd"/>
      </w:pPr>
    </w:p>
    <w:p w:rsidR="003771D4" w:rsidRDefault="003771D4" w:rsidP="003771D4">
      <w:pPr>
        <w:pStyle w:val="afd"/>
      </w:pPr>
    </w:p>
    <w:p w:rsidR="003771D4" w:rsidRDefault="003771D4" w:rsidP="003771D4">
      <w:pPr>
        <w:pStyle w:val="afd"/>
      </w:pPr>
    </w:p>
    <w:p w:rsidR="003771D4" w:rsidRDefault="003771D4" w:rsidP="003771D4">
      <w:pPr>
        <w:pStyle w:val="afd"/>
      </w:pPr>
    </w:p>
    <w:p w:rsidR="003771D4" w:rsidRDefault="003771D4" w:rsidP="003771D4">
      <w:pPr>
        <w:pStyle w:val="afd"/>
        <w:jc w:val="center"/>
      </w:pPr>
      <w:r>
        <w:t>Нижний Новгород</w:t>
      </w:r>
    </w:p>
    <w:p w:rsidR="00EB35EB" w:rsidRDefault="003771D4" w:rsidP="003771D4">
      <w:pPr>
        <w:pStyle w:val="afd"/>
        <w:jc w:val="center"/>
      </w:pPr>
      <w:r>
        <w:t>2018</w:t>
      </w:r>
    </w:p>
    <w:p w:rsidR="00003EAC" w:rsidRDefault="00EB35EB" w:rsidP="001B7A0A">
      <w:pPr>
        <w:spacing w:after="200" w:line="276" w:lineRule="auto"/>
        <w:ind w:firstLine="708"/>
        <w:jc w:val="center"/>
        <w:rPr>
          <w:b/>
          <w:sz w:val="40"/>
        </w:rPr>
      </w:pPr>
      <w:r>
        <w:br w:type="page"/>
      </w:r>
      <w:r w:rsidR="00801EAF">
        <w:rPr>
          <w:b/>
          <w:sz w:val="40"/>
        </w:rPr>
        <w:lastRenderedPageBreak/>
        <w:t>Содержание</w:t>
      </w:r>
      <w:r w:rsidR="001B7A0A">
        <w:rPr>
          <w:b/>
          <w:sz w:val="40"/>
        </w:rPr>
        <w:t>:</w:t>
      </w:r>
    </w:p>
    <w:sdt>
      <w:sdtPr>
        <w:rPr>
          <w:rFonts w:eastAsiaTheme="minorEastAsia" w:cstheme="minorBidi"/>
          <w:b w:val="0"/>
          <w:bCs w:val="0"/>
          <w:sz w:val="24"/>
          <w:szCs w:val="22"/>
          <w:lang w:bidi="ar-SA"/>
        </w:rPr>
        <w:id w:val="40340155"/>
        <w:docPartObj>
          <w:docPartGallery w:val="Table of Contents"/>
          <w:docPartUnique/>
        </w:docPartObj>
      </w:sdtPr>
      <w:sdtContent>
        <w:p w:rsidR="00371D33" w:rsidRDefault="00371D33">
          <w:pPr>
            <w:pStyle w:val="af7"/>
          </w:pPr>
          <w:r>
            <w:t>Оглавление</w:t>
          </w:r>
        </w:p>
        <w:p w:rsidR="00371D33" w:rsidRPr="00371D33" w:rsidRDefault="00B00014">
          <w:pPr>
            <w:pStyle w:val="11"/>
            <w:tabs>
              <w:tab w:val="right" w:leader="dot" w:pos="1079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B00014">
            <w:fldChar w:fldCharType="begin"/>
          </w:r>
          <w:r w:rsidR="00371D33">
            <w:instrText xml:space="preserve"> TOC \o "1-3" \h \z \u </w:instrText>
          </w:r>
          <w:r w:rsidRPr="00B00014">
            <w:fldChar w:fldCharType="separate"/>
          </w:r>
          <w:hyperlink w:anchor="_Toc533625478" w:history="1">
            <w:r w:rsidR="00371D33" w:rsidRPr="00371D33">
              <w:rPr>
                <w:rStyle w:val="aff"/>
                <w:noProof/>
                <w:sz w:val="24"/>
                <w:szCs w:val="24"/>
              </w:rPr>
              <w:t>Введение:</w:t>
            </w:r>
            <w:r w:rsidR="00371D33"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="00371D33" w:rsidRPr="00371D33">
              <w:rPr>
                <w:noProof/>
                <w:webHidden/>
                <w:sz w:val="24"/>
                <w:szCs w:val="24"/>
              </w:rPr>
              <w:instrText xml:space="preserve"> PAGEREF _Toc533625478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1D33" w:rsidRPr="00371D33">
              <w:rPr>
                <w:noProof/>
                <w:webHidden/>
                <w:sz w:val="24"/>
                <w:szCs w:val="24"/>
              </w:rPr>
              <w:t>3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71D33" w:rsidRPr="00371D33" w:rsidRDefault="00B00014">
          <w:pPr>
            <w:pStyle w:val="11"/>
            <w:tabs>
              <w:tab w:val="left" w:pos="1200"/>
              <w:tab w:val="right" w:leader="dot" w:pos="1079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533625479" w:history="1">
            <w:r w:rsidR="00371D33" w:rsidRPr="00371D33">
              <w:rPr>
                <w:rStyle w:val="aff"/>
                <w:noProof/>
                <w:sz w:val="24"/>
                <w:szCs w:val="24"/>
              </w:rPr>
              <w:t>2.</w:t>
            </w:r>
            <w:r w:rsidR="00371D33" w:rsidRPr="00371D33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371D33" w:rsidRPr="00371D33">
              <w:rPr>
                <w:rStyle w:val="aff"/>
                <w:noProof/>
                <w:sz w:val="24"/>
                <w:szCs w:val="24"/>
              </w:rPr>
              <w:t>Постановка задачи:</w:t>
            </w:r>
            <w:r w:rsidR="00371D33"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="00371D33" w:rsidRPr="00371D33">
              <w:rPr>
                <w:noProof/>
                <w:webHidden/>
                <w:sz w:val="24"/>
                <w:szCs w:val="24"/>
              </w:rPr>
              <w:instrText xml:space="preserve"> PAGEREF _Toc533625479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1D33" w:rsidRPr="00371D33">
              <w:rPr>
                <w:noProof/>
                <w:webHidden/>
                <w:sz w:val="24"/>
                <w:szCs w:val="24"/>
              </w:rPr>
              <w:t>4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71D33" w:rsidRPr="00371D33" w:rsidRDefault="00B00014">
          <w:pPr>
            <w:pStyle w:val="11"/>
            <w:tabs>
              <w:tab w:val="left" w:pos="1200"/>
              <w:tab w:val="right" w:leader="dot" w:pos="1079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533625480" w:history="1">
            <w:r w:rsidR="00371D33" w:rsidRPr="00371D33">
              <w:rPr>
                <w:rStyle w:val="aff"/>
                <w:noProof/>
                <w:sz w:val="24"/>
                <w:szCs w:val="24"/>
              </w:rPr>
              <w:t>3.</w:t>
            </w:r>
            <w:r w:rsidR="00371D33" w:rsidRPr="00371D33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371D33" w:rsidRPr="00371D33">
              <w:rPr>
                <w:rStyle w:val="aff"/>
                <w:noProof/>
                <w:sz w:val="24"/>
                <w:szCs w:val="24"/>
              </w:rPr>
              <w:t>Руководство пользователя</w:t>
            </w:r>
            <w:r w:rsidR="00371D33"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="00371D33" w:rsidRPr="00371D33">
              <w:rPr>
                <w:noProof/>
                <w:webHidden/>
                <w:sz w:val="24"/>
                <w:szCs w:val="24"/>
              </w:rPr>
              <w:instrText xml:space="preserve"> PAGEREF _Toc533625480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1D33" w:rsidRPr="00371D33">
              <w:rPr>
                <w:noProof/>
                <w:webHidden/>
                <w:sz w:val="24"/>
                <w:szCs w:val="24"/>
              </w:rPr>
              <w:t>5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71D33" w:rsidRPr="00371D33" w:rsidRDefault="00B00014">
          <w:pPr>
            <w:pStyle w:val="11"/>
            <w:tabs>
              <w:tab w:val="left" w:pos="1200"/>
              <w:tab w:val="right" w:leader="dot" w:pos="1079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533625481" w:history="1">
            <w:r w:rsidR="00371D33" w:rsidRPr="00371D33">
              <w:rPr>
                <w:rStyle w:val="aff"/>
                <w:noProof/>
                <w:sz w:val="24"/>
                <w:szCs w:val="24"/>
              </w:rPr>
              <w:t>4.</w:t>
            </w:r>
            <w:r w:rsidR="00371D33" w:rsidRPr="00371D33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371D33" w:rsidRPr="00371D33">
              <w:rPr>
                <w:rStyle w:val="aff"/>
                <w:noProof/>
                <w:sz w:val="24"/>
                <w:szCs w:val="24"/>
              </w:rPr>
              <w:t>Руководство программиста</w:t>
            </w:r>
            <w:r w:rsidR="00371D33"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="00371D33" w:rsidRPr="00371D33">
              <w:rPr>
                <w:noProof/>
                <w:webHidden/>
                <w:sz w:val="24"/>
                <w:szCs w:val="24"/>
              </w:rPr>
              <w:instrText xml:space="preserve"> PAGEREF _Toc533625481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1D33" w:rsidRPr="00371D33">
              <w:rPr>
                <w:noProof/>
                <w:webHidden/>
                <w:sz w:val="24"/>
                <w:szCs w:val="24"/>
              </w:rPr>
              <w:t>7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71D33" w:rsidRPr="00371D33" w:rsidRDefault="00B00014">
          <w:pPr>
            <w:pStyle w:val="23"/>
            <w:tabs>
              <w:tab w:val="left" w:pos="1680"/>
              <w:tab w:val="right" w:leader="dot" w:pos="10790"/>
            </w:tabs>
            <w:rPr>
              <w:rFonts w:cstheme="minorBidi"/>
              <w:smallCaps w:val="0"/>
              <w:noProof/>
              <w:sz w:val="24"/>
              <w:szCs w:val="24"/>
              <w:lang w:eastAsia="ru-RU"/>
            </w:rPr>
          </w:pPr>
          <w:hyperlink w:anchor="_Toc533625482" w:history="1">
            <w:r w:rsidR="00371D33" w:rsidRPr="00371D33">
              <w:rPr>
                <w:rStyle w:val="aff"/>
                <w:noProof/>
                <w:sz w:val="24"/>
                <w:szCs w:val="24"/>
              </w:rPr>
              <w:t>4.1.</w:t>
            </w:r>
            <w:r w:rsidR="00371D33" w:rsidRPr="00371D33">
              <w:rPr>
                <w:rFonts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371D33" w:rsidRPr="00371D33">
              <w:rPr>
                <w:rStyle w:val="aff"/>
                <w:noProof/>
                <w:sz w:val="24"/>
                <w:szCs w:val="24"/>
              </w:rPr>
              <w:t>Структура программы</w:t>
            </w:r>
            <w:r w:rsidR="00371D33"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="00371D33" w:rsidRPr="00371D33">
              <w:rPr>
                <w:noProof/>
                <w:webHidden/>
                <w:sz w:val="24"/>
                <w:szCs w:val="24"/>
              </w:rPr>
              <w:instrText xml:space="preserve"> PAGEREF _Toc533625482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1D33" w:rsidRPr="00371D33">
              <w:rPr>
                <w:noProof/>
                <w:webHidden/>
                <w:sz w:val="24"/>
                <w:szCs w:val="24"/>
              </w:rPr>
              <w:t>7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71D33" w:rsidRPr="00371D33" w:rsidRDefault="00B00014">
          <w:pPr>
            <w:pStyle w:val="23"/>
            <w:tabs>
              <w:tab w:val="left" w:pos="1680"/>
              <w:tab w:val="right" w:leader="dot" w:pos="10790"/>
            </w:tabs>
            <w:rPr>
              <w:rFonts w:cstheme="minorBidi"/>
              <w:smallCaps w:val="0"/>
              <w:noProof/>
              <w:sz w:val="24"/>
              <w:szCs w:val="24"/>
              <w:lang w:eastAsia="ru-RU"/>
            </w:rPr>
          </w:pPr>
          <w:hyperlink w:anchor="_Toc533625483" w:history="1">
            <w:r w:rsidR="00371D33" w:rsidRPr="00371D33">
              <w:rPr>
                <w:rStyle w:val="aff"/>
                <w:noProof/>
                <w:sz w:val="24"/>
                <w:szCs w:val="24"/>
              </w:rPr>
              <w:t>4.2.</w:t>
            </w:r>
            <w:r w:rsidR="00371D33" w:rsidRPr="00371D33">
              <w:rPr>
                <w:rFonts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371D33" w:rsidRPr="00371D33">
              <w:rPr>
                <w:rStyle w:val="aff"/>
                <w:noProof/>
                <w:sz w:val="24"/>
                <w:szCs w:val="24"/>
              </w:rPr>
              <w:t>Описание алгоритма</w:t>
            </w:r>
            <w:r w:rsidR="00371D33"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="00371D33" w:rsidRPr="00371D33">
              <w:rPr>
                <w:noProof/>
                <w:webHidden/>
                <w:sz w:val="24"/>
                <w:szCs w:val="24"/>
              </w:rPr>
              <w:instrText xml:space="preserve"> PAGEREF _Toc533625483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1D33" w:rsidRPr="00371D33">
              <w:rPr>
                <w:noProof/>
                <w:webHidden/>
                <w:sz w:val="24"/>
                <w:szCs w:val="24"/>
              </w:rPr>
              <w:t>7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71D33" w:rsidRPr="00371D33" w:rsidRDefault="00B00014">
          <w:pPr>
            <w:pStyle w:val="31"/>
            <w:tabs>
              <w:tab w:val="left" w:pos="1920"/>
              <w:tab w:val="right" w:leader="dot" w:pos="10790"/>
            </w:tabs>
            <w:rPr>
              <w:rFonts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533625484" w:history="1">
            <w:r w:rsidR="00371D33" w:rsidRPr="00371D33">
              <w:rPr>
                <w:rStyle w:val="aff"/>
                <w:noProof/>
                <w:sz w:val="24"/>
                <w:szCs w:val="24"/>
              </w:rPr>
              <w:t>4.2.1.</w:t>
            </w:r>
            <w:r w:rsidR="00371D33" w:rsidRPr="00371D33">
              <w:rPr>
                <w:rFonts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="00371D33" w:rsidRPr="00371D33">
              <w:rPr>
                <w:rStyle w:val="aff"/>
                <w:noProof/>
                <w:sz w:val="24"/>
                <w:szCs w:val="24"/>
              </w:rPr>
              <w:t>Сортировка выбором</w:t>
            </w:r>
            <w:r w:rsidR="00371D33"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="00371D33" w:rsidRPr="00371D33">
              <w:rPr>
                <w:noProof/>
                <w:webHidden/>
                <w:sz w:val="24"/>
                <w:szCs w:val="24"/>
              </w:rPr>
              <w:instrText xml:space="preserve"> PAGEREF _Toc533625484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1D33" w:rsidRPr="00371D33">
              <w:rPr>
                <w:noProof/>
                <w:webHidden/>
                <w:sz w:val="24"/>
                <w:szCs w:val="24"/>
              </w:rPr>
              <w:t>7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71D33" w:rsidRPr="00371D33" w:rsidRDefault="00B00014">
          <w:pPr>
            <w:pStyle w:val="31"/>
            <w:tabs>
              <w:tab w:val="left" w:pos="1920"/>
              <w:tab w:val="right" w:leader="dot" w:pos="10790"/>
            </w:tabs>
            <w:rPr>
              <w:rFonts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533625485" w:history="1">
            <w:r w:rsidR="00371D33" w:rsidRPr="00371D33">
              <w:rPr>
                <w:rStyle w:val="aff"/>
                <w:noProof/>
                <w:sz w:val="24"/>
                <w:szCs w:val="24"/>
              </w:rPr>
              <w:t>4.2.2.</w:t>
            </w:r>
            <w:r w:rsidR="00371D33" w:rsidRPr="00371D33">
              <w:rPr>
                <w:rFonts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="00371D33" w:rsidRPr="00371D33">
              <w:rPr>
                <w:rStyle w:val="aff"/>
                <w:noProof/>
                <w:sz w:val="24"/>
                <w:szCs w:val="24"/>
              </w:rPr>
              <w:t>Сортировка вставками</w:t>
            </w:r>
            <w:r w:rsidR="00371D33"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="00371D33" w:rsidRPr="00371D33">
              <w:rPr>
                <w:noProof/>
                <w:webHidden/>
                <w:sz w:val="24"/>
                <w:szCs w:val="24"/>
              </w:rPr>
              <w:instrText xml:space="preserve"> PAGEREF _Toc533625485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1D33" w:rsidRPr="00371D33">
              <w:rPr>
                <w:noProof/>
                <w:webHidden/>
                <w:sz w:val="24"/>
                <w:szCs w:val="24"/>
              </w:rPr>
              <w:t>8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71D33" w:rsidRPr="00371D33" w:rsidRDefault="00B00014">
          <w:pPr>
            <w:pStyle w:val="31"/>
            <w:tabs>
              <w:tab w:val="left" w:pos="1920"/>
              <w:tab w:val="right" w:leader="dot" w:pos="10790"/>
            </w:tabs>
            <w:rPr>
              <w:rFonts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533625486" w:history="1">
            <w:r w:rsidR="00371D33" w:rsidRPr="00371D33">
              <w:rPr>
                <w:rStyle w:val="aff"/>
                <w:noProof/>
                <w:sz w:val="24"/>
                <w:szCs w:val="24"/>
              </w:rPr>
              <w:t>4.2.3.</w:t>
            </w:r>
            <w:r w:rsidR="00371D33" w:rsidRPr="00371D33">
              <w:rPr>
                <w:rFonts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="00371D33" w:rsidRPr="00371D33">
              <w:rPr>
                <w:rStyle w:val="aff"/>
                <w:noProof/>
                <w:sz w:val="24"/>
                <w:szCs w:val="24"/>
              </w:rPr>
              <w:t>Пузырьковая сортировка</w:t>
            </w:r>
            <w:r w:rsidR="00371D33"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="00371D33" w:rsidRPr="00371D33">
              <w:rPr>
                <w:noProof/>
                <w:webHidden/>
                <w:sz w:val="24"/>
                <w:szCs w:val="24"/>
              </w:rPr>
              <w:instrText xml:space="preserve"> PAGEREF _Toc533625486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1D33" w:rsidRPr="00371D33">
              <w:rPr>
                <w:noProof/>
                <w:webHidden/>
                <w:sz w:val="24"/>
                <w:szCs w:val="24"/>
              </w:rPr>
              <w:t>10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71D33" w:rsidRPr="00371D33" w:rsidRDefault="00B00014">
          <w:pPr>
            <w:pStyle w:val="31"/>
            <w:tabs>
              <w:tab w:val="left" w:pos="1920"/>
              <w:tab w:val="right" w:leader="dot" w:pos="10790"/>
            </w:tabs>
            <w:rPr>
              <w:rFonts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533625487" w:history="1">
            <w:r w:rsidR="00371D33" w:rsidRPr="00371D33">
              <w:rPr>
                <w:rStyle w:val="aff"/>
                <w:noProof/>
                <w:sz w:val="24"/>
                <w:szCs w:val="24"/>
              </w:rPr>
              <w:t>4.2.4.</w:t>
            </w:r>
            <w:r w:rsidR="00371D33" w:rsidRPr="00371D33">
              <w:rPr>
                <w:rFonts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="00371D33" w:rsidRPr="00371D33">
              <w:rPr>
                <w:rStyle w:val="aff"/>
                <w:noProof/>
                <w:sz w:val="24"/>
                <w:szCs w:val="24"/>
              </w:rPr>
              <w:t>Сортировка подсчетом</w:t>
            </w:r>
            <w:r w:rsidR="00371D33"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="00371D33" w:rsidRPr="00371D33">
              <w:rPr>
                <w:noProof/>
                <w:webHidden/>
                <w:sz w:val="24"/>
                <w:szCs w:val="24"/>
              </w:rPr>
              <w:instrText xml:space="preserve"> PAGEREF _Toc533625487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1D33" w:rsidRPr="00371D33">
              <w:rPr>
                <w:noProof/>
                <w:webHidden/>
                <w:sz w:val="24"/>
                <w:szCs w:val="24"/>
              </w:rPr>
              <w:t>11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71D33" w:rsidRPr="00371D33" w:rsidRDefault="00B00014">
          <w:pPr>
            <w:pStyle w:val="31"/>
            <w:tabs>
              <w:tab w:val="left" w:pos="1920"/>
              <w:tab w:val="right" w:leader="dot" w:pos="10790"/>
            </w:tabs>
            <w:rPr>
              <w:rFonts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533625488" w:history="1">
            <w:r w:rsidR="00371D33" w:rsidRPr="00371D33">
              <w:rPr>
                <w:rStyle w:val="aff"/>
                <w:noProof/>
                <w:sz w:val="24"/>
                <w:szCs w:val="24"/>
              </w:rPr>
              <w:t>4.2.5.</w:t>
            </w:r>
            <w:r w:rsidR="00371D33" w:rsidRPr="00371D33">
              <w:rPr>
                <w:rFonts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="00371D33" w:rsidRPr="00371D33">
              <w:rPr>
                <w:rStyle w:val="aff"/>
                <w:noProof/>
                <w:sz w:val="24"/>
                <w:szCs w:val="24"/>
              </w:rPr>
              <w:t>Быстрая сортировка</w:t>
            </w:r>
            <w:r w:rsidR="00371D33"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="00371D33" w:rsidRPr="00371D33">
              <w:rPr>
                <w:noProof/>
                <w:webHidden/>
                <w:sz w:val="24"/>
                <w:szCs w:val="24"/>
              </w:rPr>
              <w:instrText xml:space="preserve"> PAGEREF _Toc533625488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1D33" w:rsidRPr="00371D33">
              <w:rPr>
                <w:noProof/>
                <w:webHidden/>
                <w:sz w:val="24"/>
                <w:szCs w:val="24"/>
              </w:rPr>
              <w:t>12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71D33" w:rsidRPr="00371D33" w:rsidRDefault="00B00014">
          <w:pPr>
            <w:pStyle w:val="31"/>
            <w:tabs>
              <w:tab w:val="left" w:pos="1920"/>
              <w:tab w:val="right" w:leader="dot" w:pos="10790"/>
            </w:tabs>
            <w:rPr>
              <w:rFonts w:cstheme="minorBidi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533625489" w:history="1">
            <w:r w:rsidR="00371D33" w:rsidRPr="00371D33">
              <w:rPr>
                <w:rStyle w:val="aff"/>
                <w:noProof/>
                <w:sz w:val="24"/>
                <w:szCs w:val="24"/>
              </w:rPr>
              <w:t>4.2.6.</w:t>
            </w:r>
            <w:r w:rsidR="00371D33" w:rsidRPr="00371D33">
              <w:rPr>
                <w:rFonts w:cstheme="minorBidi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="00371D33" w:rsidRPr="00371D33">
              <w:rPr>
                <w:rStyle w:val="aff"/>
                <w:noProof/>
                <w:sz w:val="24"/>
                <w:szCs w:val="24"/>
              </w:rPr>
              <w:t>Сортировка слиянием</w:t>
            </w:r>
            <w:r w:rsidR="00371D33"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="00371D33" w:rsidRPr="00371D33">
              <w:rPr>
                <w:noProof/>
                <w:webHidden/>
                <w:sz w:val="24"/>
                <w:szCs w:val="24"/>
              </w:rPr>
              <w:instrText xml:space="preserve"> PAGEREF _Toc533625489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1D33" w:rsidRPr="00371D33">
              <w:rPr>
                <w:noProof/>
                <w:webHidden/>
                <w:sz w:val="24"/>
                <w:szCs w:val="24"/>
              </w:rPr>
              <w:t>12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71D33" w:rsidRPr="00371D33" w:rsidRDefault="00B00014">
          <w:pPr>
            <w:pStyle w:val="23"/>
            <w:tabs>
              <w:tab w:val="left" w:pos="1680"/>
              <w:tab w:val="right" w:leader="dot" w:pos="10790"/>
            </w:tabs>
            <w:rPr>
              <w:rFonts w:cstheme="minorBidi"/>
              <w:smallCaps w:val="0"/>
              <w:noProof/>
              <w:sz w:val="24"/>
              <w:szCs w:val="24"/>
              <w:lang w:eastAsia="ru-RU"/>
            </w:rPr>
          </w:pPr>
          <w:hyperlink w:anchor="_Toc533625490" w:history="1">
            <w:r w:rsidR="00371D33" w:rsidRPr="00371D33">
              <w:rPr>
                <w:rStyle w:val="aff"/>
                <w:noProof/>
                <w:sz w:val="24"/>
                <w:szCs w:val="24"/>
              </w:rPr>
              <w:t>4.3.</w:t>
            </w:r>
            <w:r w:rsidR="00371D33" w:rsidRPr="00371D33">
              <w:rPr>
                <w:rFonts w:cstheme="minorBidi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371D33" w:rsidRPr="00371D33">
              <w:rPr>
                <w:rStyle w:val="aff"/>
                <w:noProof/>
                <w:sz w:val="24"/>
                <w:szCs w:val="24"/>
              </w:rPr>
              <w:t>Описание функций</w:t>
            </w:r>
            <w:r w:rsidR="00371D33"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="00371D33" w:rsidRPr="00371D33">
              <w:rPr>
                <w:noProof/>
                <w:webHidden/>
                <w:sz w:val="24"/>
                <w:szCs w:val="24"/>
              </w:rPr>
              <w:instrText xml:space="preserve"> PAGEREF _Toc533625490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1D33" w:rsidRPr="00371D33">
              <w:rPr>
                <w:noProof/>
                <w:webHidden/>
                <w:sz w:val="24"/>
                <w:szCs w:val="24"/>
              </w:rPr>
              <w:t>13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71D33" w:rsidRPr="00371D33" w:rsidRDefault="00B00014" w:rsidP="00371D33">
          <w:pPr>
            <w:pStyle w:val="11"/>
            <w:tabs>
              <w:tab w:val="right" w:leader="dot" w:pos="10790"/>
            </w:tabs>
            <w:rPr>
              <w:rFonts w:cstheme="minorBidi"/>
              <w:smallCaps/>
              <w:noProof/>
              <w:sz w:val="24"/>
              <w:szCs w:val="24"/>
              <w:lang w:eastAsia="ru-RU"/>
            </w:rPr>
          </w:pPr>
          <w:hyperlink w:anchor="_Toc533625491" w:history="1">
            <w:r w:rsidR="00371D33" w:rsidRPr="00371D33">
              <w:rPr>
                <w:rStyle w:val="aff"/>
                <w:noProof/>
                <w:sz w:val="24"/>
                <w:szCs w:val="24"/>
              </w:rPr>
              <w:t>Заключение:</w:t>
            </w:r>
            <w:r w:rsidR="00371D33"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="00371D33" w:rsidRPr="00371D33">
              <w:rPr>
                <w:noProof/>
                <w:webHidden/>
                <w:sz w:val="24"/>
                <w:szCs w:val="24"/>
              </w:rPr>
              <w:instrText xml:space="preserve"> PAGEREF _Toc533625491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1D33" w:rsidRPr="00371D33">
              <w:rPr>
                <w:noProof/>
                <w:webHidden/>
                <w:sz w:val="24"/>
                <w:szCs w:val="24"/>
              </w:rPr>
              <w:t>17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71D33" w:rsidRDefault="00B00014">
          <w:pPr>
            <w:pStyle w:val="11"/>
            <w:tabs>
              <w:tab w:val="right" w:leader="dot" w:pos="10790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533625493" w:history="1">
            <w:r w:rsidR="00371D33" w:rsidRPr="00371D33">
              <w:rPr>
                <w:rStyle w:val="aff"/>
                <w:noProof/>
                <w:sz w:val="24"/>
                <w:szCs w:val="24"/>
              </w:rPr>
              <w:t>Литература:</w:t>
            </w:r>
            <w:r w:rsidR="00371D33" w:rsidRPr="00371D33">
              <w:rPr>
                <w:noProof/>
                <w:webHidden/>
                <w:sz w:val="24"/>
                <w:szCs w:val="24"/>
              </w:rPr>
              <w:tab/>
            </w:r>
            <w:r w:rsidRPr="00371D33">
              <w:rPr>
                <w:noProof/>
                <w:webHidden/>
                <w:sz w:val="24"/>
                <w:szCs w:val="24"/>
              </w:rPr>
              <w:fldChar w:fldCharType="begin"/>
            </w:r>
            <w:r w:rsidR="00371D33" w:rsidRPr="00371D33">
              <w:rPr>
                <w:noProof/>
                <w:webHidden/>
                <w:sz w:val="24"/>
                <w:szCs w:val="24"/>
              </w:rPr>
              <w:instrText xml:space="preserve"> PAGEREF _Toc533625493 \h </w:instrText>
            </w:r>
            <w:r w:rsidRPr="00371D33">
              <w:rPr>
                <w:noProof/>
                <w:webHidden/>
                <w:sz w:val="24"/>
                <w:szCs w:val="24"/>
              </w:rPr>
            </w:r>
            <w:r w:rsidRPr="00371D3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1D33" w:rsidRPr="00371D33">
              <w:rPr>
                <w:noProof/>
                <w:webHidden/>
                <w:sz w:val="24"/>
                <w:szCs w:val="24"/>
              </w:rPr>
              <w:t>18</w:t>
            </w:r>
            <w:r w:rsidRPr="00371D3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71D33" w:rsidRDefault="00B00014">
          <w:r>
            <w:fldChar w:fldCharType="end"/>
          </w:r>
        </w:p>
      </w:sdtContent>
    </w:sdt>
    <w:p w:rsidR="00003EAC" w:rsidRDefault="00003EAC">
      <w:pPr>
        <w:spacing w:after="200" w:line="276" w:lineRule="auto"/>
        <w:ind w:firstLine="0"/>
        <w:jc w:val="left"/>
        <w:rPr>
          <w:b/>
          <w:sz w:val="40"/>
        </w:rPr>
      </w:pPr>
      <w:r>
        <w:rPr>
          <w:b/>
          <w:sz w:val="40"/>
        </w:rPr>
        <w:br w:type="page"/>
      </w:r>
    </w:p>
    <w:p w:rsidR="00801EAF" w:rsidRPr="00EB35EB" w:rsidRDefault="00801EAF" w:rsidP="001B7A0A">
      <w:pPr>
        <w:spacing w:after="200" w:line="276" w:lineRule="auto"/>
        <w:ind w:firstLine="708"/>
        <w:jc w:val="center"/>
      </w:pPr>
    </w:p>
    <w:p w:rsidR="00801EAF" w:rsidRDefault="00801EAF" w:rsidP="00131687">
      <w:pPr>
        <w:pStyle w:val="1"/>
        <w:numPr>
          <w:ilvl w:val="0"/>
          <w:numId w:val="0"/>
        </w:numPr>
        <w:jc w:val="center"/>
      </w:pPr>
      <w:bookmarkStart w:id="0" w:name="_Toc533250665"/>
      <w:bookmarkStart w:id="1" w:name="_Toc533625478"/>
      <w:r>
        <w:t>Введение</w:t>
      </w:r>
      <w:bookmarkEnd w:id="0"/>
      <w:r w:rsidR="001B7A0A">
        <w:t>:</w:t>
      </w:r>
      <w:bookmarkEnd w:id="1"/>
    </w:p>
    <w:p w:rsidR="00AA6162" w:rsidRDefault="0045245F" w:rsidP="00801EAF">
      <w:r>
        <w:t>Что делать с папкой в которой файлы не структурированы по какому-то определенному принципу? Нужно отсортировать в ней данные т</w:t>
      </w:r>
      <w:r w:rsidR="00AA6162">
        <w:t>ак чтобы было, чтобы наши данные имели такой вид с которым бы нам было приятно и понятно работать. Для этого необходим файловый менеджер, который по определенной характеристике отсортирует нам набор файлов в нужном нам порядке. В данном случае по возрастанию размера элемента в папке.</w:t>
      </w:r>
    </w:p>
    <w:p w:rsidR="00801EAF" w:rsidRDefault="00AA6162" w:rsidP="00801EAF">
      <w:r>
        <w:t xml:space="preserve">В программе представлены несколько видов сортировок: Сортировка выбором, Сортировка вставками, Пузырьковая сортировка, Сортировка подсчетом, Сортировка слиянием и Быстрая сортировка, </w:t>
      </w:r>
      <w:r w:rsidR="00226744">
        <w:t xml:space="preserve">с помощью которых </w:t>
      </w:r>
      <w:r>
        <w:t xml:space="preserve">пользователь </w:t>
      </w:r>
      <w:r w:rsidR="00226744">
        <w:t>с</w:t>
      </w:r>
      <w:r>
        <w:t>может создать упорядоченную структуру в своей папке. Все они</w:t>
      </w:r>
      <w:r w:rsidR="00226744">
        <w:t xml:space="preserve"> имеют большие различия между собой и</w:t>
      </w:r>
      <w:r>
        <w:t xml:space="preserve"> представлены для того, чтобы пользователь мог выбрать наиболее </w:t>
      </w:r>
      <w:r w:rsidR="00226744">
        <w:t xml:space="preserve">подходящую </w:t>
      </w:r>
      <w:r>
        <w:t>для него.</w:t>
      </w:r>
      <w:r w:rsidR="00801EAF">
        <w:br w:type="page"/>
      </w:r>
    </w:p>
    <w:p w:rsidR="00801EAF" w:rsidRDefault="00801EAF" w:rsidP="001B7A0A">
      <w:pPr>
        <w:pStyle w:val="1"/>
        <w:jc w:val="center"/>
      </w:pPr>
      <w:bookmarkStart w:id="2" w:name="_Toc533250666"/>
      <w:bookmarkStart w:id="3" w:name="_Toc533625479"/>
      <w:r>
        <w:lastRenderedPageBreak/>
        <w:t>Постановка задачи</w:t>
      </w:r>
      <w:bookmarkEnd w:id="2"/>
      <w:r w:rsidR="001B7A0A">
        <w:t>:</w:t>
      </w:r>
      <w:bookmarkEnd w:id="3"/>
    </w:p>
    <w:p w:rsidR="00226744" w:rsidRPr="001B7A0A" w:rsidRDefault="00226744" w:rsidP="00226744">
      <w:pPr>
        <w:pStyle w:val="affb"/>
        <w:jc w:val="both"/>
        <w:rPr>
          <w:b/>
          <w:i/>
          <w:color w:val="000000"/>
          <w:sz w:val="28"/>
          <w:szCs w:val="28"/>
        </w:rPr>
      </w:pPr>
      <w:r w:rsidRPr="001B7A0A">
        <w:rPr>
          <w:b/>
          <w:i/>
          <w:color w:val="000000"/>
          <w:sz w:val="28"/>
          <w:szCs w:val="28"/>
        </w:rPr>
        <w:t>Постановка задачи:</w:t>
      </w:r>
    </w:p>
    <w:p w:rsidR="00226744" w:rsidRPr="00226744" w:rsidRDefault="00226744" w:rsidP="00226744">
      <w:pPr>
        <w:pStyle w:val="affb"/>
        <w:jc w:val="both"/>
        <w:rPr>
          <w:color w:val="000000"/>
        </w:rPr>
      </w:pPr>
      <w:r w:rsidRPr="00226744">
        <w:rPr>
          <w:color w:val="000000"/>
        </w:rPr>
        <w:t>Разработать файловый менеджер с функцией показа файлов в заданном каталоге, упорядоченных по возрастанию/убыванию размера. Программа должана реализовать диалог с пользователем посредством интерфейса, который включает</w:t>
      </w:r>
    </w:p>
    <w:p w:rsidR="00226744" w:rsidRPr="00226744" w:rsidRDefault="00226744" w:rsidP="00226744">
      <w:pPr>
        <w:pStyle w:val="affb"/>
        <w:numPr>
          <w:ilvl w:val="0"/>
          <w:numId w:val="7"/>
        </w:numPr>
        <w:jc w:val="both"/>
        <w:rPr>
          <w:color w:val="000000"/>
        </w:rPr>
      </w:pPr>
      <w:r w:rsidRPr="00226744">
        <w:rPr>
          <w:color w:val="000000"/>
        </w:rPr>
        <w:t>возможность ввода пути до заданного каталога</w:t>
      </w:r>
    </w:p>
    <w:p w:rsidR="00226744" w:rsidRPr="00226744" w:rsidRDefault="00226744" w:rsidP="00226744">
      <w:pPr>
        <w:pStyle w:val="affb"/>
        <w:numPr>
          <w:ilvl w:val="0"/>
          <w:numId w:val="7"/>
        </w:numPr>
        <w:jc w:val="both"/>
        <w:rPr>
          <w:color w:val="000000"/>
        </w:rPr>
      </w:pPr>
      <w:r w:rsidRPr="00226744">
        <w:rPr>
          <w:color w:val="000000"/>
        </w:rPr>
        <w:t>возможность выбора метода сортировки</w:t>
      </w:r>
    </w:p>
    <w:p w:rsidR="00226744" w:rsidRPr="00226744" w:rsidRDefault="00226744" w:rsidP="00226744">
      <w:pPr>
        <w:pStyle w:val="affb"/>
        <w:numPr>
          <w:ilvl w:val="0"/>
          <w:numId w:val="7"/>
        </w:numPr>
        <w:jc w:val="both"/>
        <w:rPr>
          <w:color w:val="000000"/>
        </w:rPr>
      </w:pPr>
      <w:r w:rsidRPr="00226744">
        <w:rPr>
          <w:color w:val="000000"/>
        </w:rPr>
        <w:t>возможность просмотра отсортированного списка файлов с указанием размера</w:t>
      </w:r>
    </w:p>
    <w:p w:rsidR="00226744" w:rsidRPr="001B7A0A" w:rsidRDefault="00226744" w:rsidP="00226744">
      <w:pPr>
        <w:pStyle w:val="affb"/>
        <w:jc w:val="both"/>
        <w:rPr>
          <w:b/>
          <w:i/>
          <w:color w:val="000000"/>
          <w:sz w:val="28"/>
          <w:szCs w:val="28"/>
        </w:rPr>
      </w:pPr>
      <w:r w:rsidRPr="001B7A0A">
        <w:rPr>
          <w:b/>
          <w:i/>
          <w:color w:val="000000"/>
          <w:sz w:val="28"/>
          <w:szCs w:val="28"/>
        </w:rPr>
        <w:t>Входные данные:</w:t>
      </w:r>
    </w:p>
    <w:p w:rsidR="00226744" w:rsidRPr="00226744" w:rsidRDefault="00226744" w:rsidP="00226744">
      <w:pPr>
        <w:pStyle w:val="affb"/>
        <w:numPr>
          <w:ilvl w:val="0"/>
          <w:numId w:val="9"/>
        </w:numPr>
        <w:jc w:val="both"/>
        <w:rPr>
          <w:color w:val="000000"/>
        </w:rPr>
      </w:pPr>
      <w:r w:rsidRPr="00226744">
        <w:rPr>
          <w:color w:val="000000"/>
        </w:rPr>
        <w:t>Путь до директория, в которой необходимо отсортировать содержимое.</w:t>
      </w:r>
    </w:p>
    <w:p w:rsidR="00226744" w:rsidRPr="00226744" w:rsidRDefault="00226744" w:rsidP="00226744">
      <w:pPr>
        <w:pStyle w:val="affb"/>
        <w:numPr>
          <w:ilvl w:val="0"/>
          <w:numId w:val="9"/>
        </w:numPr>
        <w:jc w:val="both"/>
        <w:rPr>
          <w:color w:val="000000"/>
        </w:rPr>
      </w:pPr>
      <w:r w:rsidRPr="00226744">
        <w:rPr>
          <w:color w:val="000000"/>
        </w:rPr>
        <w:t>Метод сортировки.</w:t>
      </w:r>
    </w:p>
    <w:p w:rsidR="00226744" w:rsidRPr="001B7A0A" w:rsidRDefault="00226744" w:rsidP="00226744">
      <w:pPr>
        <w:pStyle w:val="affb"/>
        <w:jc w:val="both"/>
        <w:rPr>
          <w:b/>
          <w:i/>
          <w:color w:val="000000"/>
          <w:sz w:val="28"/>
          <w:szCs w:val="28"/>
        </w:rPr>
      </w:pPr>
      <w:r w:rsidRPr="001B7A0A">
        <w:rPr>
          <w:b/>
          <w:i/>
          <w:color w:val="000000"/>
          <w:sz w:val="28"/>
          <w:szCs w:val="28"/>
        </w:rPr>
        <w:t>Выходные данные:</w:t>
      </w:r>
    </w:p>
    <w:p w:rsidR="00226744" w:rsidRPr="00226744" w:rsidRDefault="00226744" w:rsidP="00226744">
      <w:pPr>
        <w:pStyle w:val="affb"/>
        <w:numPr>
          <w:ilvl w:val="0"/>
          <w:numId w:val="11"/>
        </w:numPr>
        <w:jc w:val="both"/>
        <w:rPr>
          <w:color w:val="000000"/>
        </w:rPr>
      </w:pPr>
      <w:r w:rsidRPr="00226744">
        <w:rPr>
          <w:color w:val="000000"/>
        </w:rPr>
        <w:t>Отсортированный список имен файлоа с указанием размера.</w:t>
      </w:r>
    </w:p>
    <w:p w:rsidR="00226744" w:rsidRPr="00226744" w:rsidRDefault="00226744" w:rsidP="00226744">
      <w:pPr>
        <w:pStyle w:val="affb"/>
        <w:numPr>
          <w:ilvl w:val="0"/>
          <w:numId w:val="11"/>
        </w:numPr>
        <w:jc w:val="both"/>
        <w:rPr>
          <w:color w:val="000000"/>
        </w:rPr>
      </w:pPr>
      <w:r w:rsidRPr="00226744">
        <w:rPr>
          <w:color w:val="000000"/>
        </w:rPr>
        <w:t>Время сортировки.</w:t>
      </w:r>
    </w:p>
    <w:p w:rsidR="00801EAF" w:rsidRDefault="00801EAF" w:rsidP="00801EAF"/>
    <w:p w:rsidR="00801EAF" w:rsidRDefault="00801EAF" w:rsidP="00801EAF">
      <w:r>
        <w:br w:type="page"/>
      </w:r>
    </w:p>
    <w:p w:rsidR="00801EAF" w:rsidRDefault="00801EAF" w:rsidP="001B7A0A">
      <w:pPr>
        <w:pStyle w:val="1"/>
        <w:jc w:val="center"/>
      </w:pPr>
      <w:bookmarkStart w:id="4" w:name="_Toc533250667"/>
      <w:bookmarkStart w:id="5" w:name="_Toc533625480"/>
      <w:r>
        <w:lastRenderedPageBreak/>
        <w:t>Руководство пользователя</w:t>
      </w:r>
      <w:bookmarkEnd w:id="4"/>
      <w:bookmarkEnd w:id="5"/>
    </w:p>
    <w:p w:rsidR="00226744" w:rsidRPr="001B7A0A" w:rsidRDefault="0083547B" w:rsidP="001B7A0A">
      <w:pPr>
        <w:ind w:left="284" w:firstLine="567"/>
        <w:rPr>
          <w:b/>
          <w:i/>
        </w:rPr>
      </w:pPr>
      <w:r w:rsidRPr="001B7A0A">
        <w:rPr>
          <w:b/>
          <w:i/>
        </w:rPr>
        <w:t xml:space="preserve">В данном руководстве содержатся пошаговые инструкции по работе </w:t>
      </w:r>
      <w:r w:rsidR="00485FBD" w:rsidRPr="001B7A0A">
        <w:rPr>
          <w:b/>
          <w:i/>
        </w:rPr>
        <w:t>с программой</w:t>
      </w:r>
      <w:r w:rsidR="001B7A0A" w:rsidRPr="001B7A0A">
        <w:rPr>
          <w:b/>
          <w:i/>
        </w:rPr>
        <w:t>:</w:t>
      </w:r>
    </w:p>
    <w:p w:rsidR="00F55ADC" w:rsidRPr="00F55ADC" w:rsidRDefault="0083547B" w:rsidP="001B7A0A">
      <w:pPr>
        <w:ind w:left="284" w:firstLine="567"/>
      </w:pPr>
      <w:r>
        <w:t xml:space="preserve">Запустите </w:t>
      </w:r>
      <w:r w:rsidR="00226744">
        <w:t>программу</w:t>
      </w:r>
      <w:r>
        <w:t>.</w:t>
      </w:r>
      <w:r w:rsidR="00226744">
        <w:t xml:space="preserve"> </w:t>
      </w:r>
      <w:r>
        <w:t xml:space="preserve">Перед вами отобразится </w:t>
      </w:r>
      <w:r w:rsidR="00485FBD">
        <w:t>экран с предложением ввести путь к папке, из кот</w:t>
      </w:r>
      <w:r w:rsidR="00FE5794">
        <w:t xml:space="preserve">орой вы хотите отобразить файлы </w:t>
      </w:r>
      <w:r w:rsidR="001B7A0A">
        <w:t>(</w:t>
      </w:r>
      <w:r w:rsidR="00FE5794">
        <w:t>см. Рис 1)</w:t>
      </w:r>
    </w:p>
    <w:p w:rsidR="0083547B" w:rsidRPr="00FE5794" w:rsidRDefault="00FE5794" w:rsidP="001B7A0A">
      <w:pPr>
        <w:pStyle w:val="afb"/>
        <w:ind w:left="284" w:firstLine="567"/>
      </w:pPr>
      <w:r>
        <w:drawing>
          <wp:inline distT="0" distB="0" distL="0" distR="0">
            <wp:extent cx="4972144" cy="1250830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147" t="17226" r="43397" b="61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44" cy="125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ADC" w:rsidRPr="00F55ADC" w:rsidRDefault="00F55ADC" w:rsidP="001B7A0A">
      <w:pPr>
        <w:pStyle w:val="a"/>
        <w:ind w:left="284" w:firstLine="567"/>
        <w:rPr>
          <w:lang w:val="en-US"/>
        </w:rPr>
      </w:pPr>
      <w:r>
        <w:t>Программа после запуска.</w:t>
      </w:r>
    </w:p>
    <w:p w:rsidR="00F55ADC" w:rsidRPr="00F344EE" w:rsidRDefault="00485FBD" w:rsidP="001B7A0A">
      <w:pPr>
        <w:pStyle w:val="ae"/>
        <w:ind w:left="284" w:firstLine="567"/>
        <w:jc w:val="left"/>
      </w:pPr>
      <w:r>
        <w:t xml:space="preserve">С помощью клавиатуры введите полный путь к папке и нажмите </w:t>
      </w:r>
      <w:r w:rsidRPr="00FE5794">
        <w:rPr>
          <w:lang w:val="en-US"/>
        </w:rPr>
        <w:t>Enter</w:t>
      </w:r>
      <w:r>
        <w:t>. Если вы указали неверный путь (попка с таким названием не существует или недоступна), то отобразится сообщение об ошибке</w:t>
      </w:r>
      <w:r w:rsidR="00F344EE">
        <w:t xml:space="preserve"> (см. </w:t>
      </w:r>
      <w:fldSimple w:instr=" REF _Ref533274572 \w \h  \* MERGEFORMAT ">
        <w:r w:rsidR="00F344EE">
          <w:t>Рис 2</w:t>
        </w:r>
      </w:fldSimple>
      <w:r w:rsidR="00F344EE">
        <w:t>)</w:t>
      </w:r>
      <w:r>
        <w:t xml:space="preserve">. </w:t>
      </w:r>
      <w:r w:rsidR="00FE5794">
        <w:rPr>
          <w:noProof/>
          <w:lang w:eastAsia="ru-RU"/>
        </w:rPr>
        <w:drawing>
          <wp:inline distT="0" distB="0" distL="0" distR="0">
            <wp:extent cx="4315189" cy="664234"/>
            <wp:effectExtent l="19050" t="0" r="9161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1650" t="22381" r="58094" b="69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760" cy="665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ADC" w:rsidRDefault="00F55ADC" w:rsidP="001B7A0A">
      <w:pPr>
        <w:pStyle w:val="a"/>
        <w:ind w:left="284" w:firstLine="567"/>
      </w:pPr>
      <w:bookmarkStart w:id="6" w:name="_Ref533274572"/>
      <w:r>
        <w:t>Сообщение об ошибке при вводе неверного пути.</w:t>
      </w:r>
      <w:bookmarkEnd w:id="6"/>
    </w:p>
    <w:p w:rsidR="00F55ADC" w:rsidRDefault="001B7A0A" w:rsidP="001B7A0A">
      <w:pPr>
        <w:pStyle w:val="afb"/>
        <w:ind w:left="284" w:firstLine="567"/>
        <w:jc w:val="left"/>
      </w:pPr>
      <w:r>
        <w:t xml:space="preserve"> </w:t>
      </w:r>
      <w:r w:rsidR="00FE5794">
        <w:t xml:space="preserve">При правильном вводе существующей папки отобразиться </w:t>
      </w:r>
      <w:r w:rsidR="00A504CF">
        <w:t>путь для каждого файла, его имя, тип и размер файла</w:t>
      </w:r>
      <w:r w:rsidR="00FE5794">
        <w:t>(см.</w:t>
      </w:r>
      <w:r w:rsidR="00F94BDE">
        <w:t xml:space="preserve"> </w:t>
      </w:r>
      <w:r w:rsidR="00B00014">
        <w:fldChar w:fldCharType="begin"/>
      </w:r>
      <w:r w:rsidR="00F94BDE">
        <w:instrText xml:space="preserve"> REF _Ref533274586 \r \h </w:instrText>
      </w:r>
      <w:r w:rsidR="00B00014">
        <w:fldChar w:fldCharType="separate"/>
      </w:r>
      <w:r w:rsidR="00F94BDE">
        <w:t>Рис 3</w:t>
      </w:r>
      <w:r w:rsidR="00B00014">
        <w:fldChar w:fldCharType="end"/>
      </w:r>
      <w:r w:rsidR="00FE5794">
        <w:t>).</w:t>
      </w:r>
    </w:p>
    <w:p w:rsidR="00FE5794" w:rsidRPr="00FE5794" w:rsidRDefault="00FE5794" w:rsidP="001B7A0A">
      <w:pPr>
        <w:pStyle w:val="a"/>
        <w:numPr>
          <w:ilvl w:val="0"/>
          <w:numId w:val="0"/>
        </w:numPr>
        <w:ind w:left="284" w:firstLine="567"/>
        <w:jc w:val="both"/>
      </w:pPr>
      <w:r>
        <w:drawing>
          <wp:inline distT="0" distB="0" distL="0" distR="0">
            <wp:extent cx="4319587" cy="1138687"/>
            <wp:effectExtent l="19050" t="0" r="4763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3187" t="25503" r="42894" b="53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167" cy="1139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ADC" w:rsidRDefault="00F94BDE" w:rsidP="001B7A0A">
      <w:pPr>
        <w:pStyle w:val="a"/>
        <w:ind w:left="284" w:firstLine="567"/>
      </w:pPr>
      <w:bookmarkStart w:id="7" w:name="_Ref533274586"/>
      <w:r>
        <w:t>Первоначальный порядок файлов в папке</w:t>
      </w:r>
      <w:r w:rsidR="00F55ADC">
        <w:t>.</w:t>
      </w:r>
      <w:bookmarkEnd w:id="7"/>
    </w:p>
    <w:p w:rsidR="00FE5794" w:rsidRPr="00F55ADC" w:rsidRDefault="00FE5794" w:rsidP="001B7A0A">
      <w:pPr>
        <w:pStyle w:val="a"/>
        <w:numPr>
          <w:ilvl w:val="0"/>
          <w:numId w:val="0"/>
        </w:numPr>
        <w:ind w:left="284" w:firstLine="567"/>
      </w:pPr>
      <w:r>
        <w:t>Также сразу отобразится панель выбора методов сортировки файлов</w:t>
      </w:r>
      <w:r w:rsidR="00F94BDE">
        <w:t xml:space="preserve">(см </w:t>
      </w:r>
      <w:r w:rsidR="00B00014">
        <w:fldChar w:fldCharType="begin"/>
      </w:r>
      <w:r w:rsidR="00F94BDE">
        <w:instrText xml:space="preserve"> REF _Ref533274608 \r \h </w:instrText>
      </w:r>
      <w:r w:rsidR="00B00014">
        <w:fldChar w:fldCharType="separate"/>
      </w:r>
      <w:r w:rsidR="00F94BDE">
        <w:t>Рис 4</w:t>
      </w:r>
      <w:r w:rsidR="00B00014">
        <w:fldChar w:fldCharType="end"/>
      </w:r>
      <w:r w:rsidR="00F94BDE">
        <w:t>)</w:t>
      </w:r>
    </w:p>
    <w:p w:rsidR="00F55ADC" w:rsidRPr="00F344EE" w:rsidRDefault="00A504CF" w:rsidP="001B7A0A">
      <w:pPr>
        <w:pStyle w:val="afb"/>
        <w:ind w:left="284" w:firstLine="567"/>
        <w:jc w:val="left"/>
      </w:pPr>
      <w:r w:rsidRPr="00A504CF">
        <w:drawing>
          <wp:inline distT="0" distB="0" distL="0" distR="0">
            <wp:extent cx="4363169" cy="974785"/>
            <wp:effectExtent l="19050" t="0" r="0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125" t="28823" r="61931" b="57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169" cy="97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ADC" w:rsidRPr="00F55ADC" w:rsidRDefault="00F94BDE" w:rsidP="001B7A0A">
      <w:pPr>
        <w:pStyle w:val="a"/>
        <w:ind w:left="284" w:firstLine="567"/>
      </w:pPr>
      <w:bookmarkStart w:id="8" w:name="_Ref533274608"/>
      <w:r>
        <w:t>Панель выбора методов сортировки</w:t>
      </w:r>
      <w:r w:rsidR="00F55ADC">
        <w:t>.</w:t>
      </w:r>
      <w:bookmarkEnd w:id="8"/>
    </w:p>
    <w:p w:rsidR="00A504CF" w:rsidRDefault="00A504CF" w:rsidP="001B7A0A">
      <w:pPr>
        <w:ind w:left="284" w:firstLine="567"/>
        <w:jc w:val="left"/>
      </w:pPr>
    </w:p>
    <w:p w:rsidR="00A504CF" w:rsidRDefault="00A504CF" w:rsidP="001B7A0A">
      <w:pPr>
        <w:ind w:left="284" w:firstLine="567"/>
        <w:jc w:val="left"/>
      </w:pPr>
    </w:p>
    <w:p w:rsidR="00485FBD" w:rsidRPr="00A409E4" w:rsidRDefault="00485FBD" w:rsidP="001B7A0A">
      <w:pPr>
        <w:pStyle w:val="ae"/>
        <w:ind w:left="284" w:firstLine="567"/>
        <w:jc w:val="left"/>
      </w:pPr>
      <w:r>
        <w:t xml:space="preserve">Введите цифру от 1 до 6, соответствующую выбранному вами методу, и нажмите </w:t>
      </w:r>
      <w:r>
        <w:rPr>
          <w:lang w:val="en-US"/>
        </w:rPr>
        <w:t>Enter</w:t>
      </w:r>
      <w:r>
        <w:t>. Цифры указаны напротив их названий</w:t>
      </w:r>
      <w:r w:rsidR="00A504CF">
        <w:t xml:space="preserve"> (д</w:t>
      </w:r>
      <w:r w:rsidR="00F94BDE">
        <w:t xml:space="preserve">ля Сортировки подсчетом существуют ограничения для размера </w:t>
      </w:r>
      <w:r w:rsidR="00F94BDE">
        <w:lastRenderedPageBreak/>
        <w:t>файла</w:t>
      </w:r>
      <w:r w:rsidR="00A504CF">
        <w:t>)</w:t>
      </w:r>
      <w:r>
        <w:t>. Если вы ввели некорректный номер, то вам будет предложено повторить попытку</w:t>
      </w:r>
      <w:r w:rsidR="00A504CF">
        <w:t xml:space="preserve"> ввода номера сортировки</w:t>
      </w:r>
      <w:r w:rsidR="00F344EE">
        <w:t xml:space="preserve"> (см.</w:t>
      </w:r>
      <w:r w:rsidR="00A504CF">
        <w:t xml:space="preserve"> </w:t>
      </w:r>
      <w:r w:rsidR="00B00014">
        <w:fldChar w:fldCharType="begin"/>
      </w:r>
      <w:r w:rsidR="00A504CF">
        <w:instrText xml:space="preserve"> REF _Ref533274696 \r \h </w:instrText>
      </w:r>
      <w:r w:rsidR="00B00014">
        <w:fldChar w:fldCharType="separate"/>
      </w:r>
      <w:r w:rsidR="00A504CF">
        <w:t>Рис 5</w:t>
      </w:r>
      <w:r w:rsidR="00B00014">
        <w:fldChar w:fldCharType="end"/>
      </w:r>
      <w:r w:rsidR="00F344EE">
        <w:t>)</w:t>
      </w:r>
      <w:r>
        <w:t>.</w:t>
      </w:r>
    </w:p>
    <w:p w:rsidR="00A409E4" w:rsidRDefault="00A504CF" w:rsidP="001B7A0A">
      <w:pPr>
        <w:pStyle w:val="afb"/>
        <w:ind w:left="284" w:firstLine="567"/>
        <w:rPr>
          <w:lang w:val="en-US"/>
        </w:rPr>
      </w:pPr>
      <w:r>
        <w:drawing>
          <wp:inline distT="0" distB="0" distL="0" distR="0">
            <wp:extent cx="4564595" cy="2510286"/>
            <wp:effectExtent l="19050" t="0" r="7405" b="0"/>
            <wp:docPr id="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625" t="27293" r="50822" b="28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086" cy="251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9E4" w:rsidRPr="00E46608" w:rsidRDefault="00A409E4" w:rsidP="001B7A0A">
      <w:pPr>
        <w:pStyle w:val="a"/>
        <w:ind w:left="284" w:firstLine="567"/>
      </w:pPr>
      <w:bookmarkStart w:id="9" w:name="_Ref533274696"/>
      <w:r w:rsidRPr="00E46608">
        <w:t>Экран программы посл</w:t>
      </w:r>
      <w:r w:rsidR="00A504CF">
        <w:t>е ввода неправильного номера</w:t>
      </w:r>
      <w:r w:rsidRPr="00E46608">
        <w:t>.</w:t>
      </w:r>
      <w:bookmarkEnd w:id="9"/>
    </w:p>
    <w:p w:rsidR="0055748F" w:rsidRDefault="00485FBD" w:rsidP="001B7A0A">
      <w:pPr>
        <w:pStyle w:val="ae"/>
        <w:ind w:left="142" w:firstLine="567"/>
      </w:pPr>
      <w:r>
        <w:t xml:space="preserve">Если номер метода сортировки указан верно, то далее </w:t>
      </w:r>
      <w:r w:rsidR="00A504CF">
        <w:t xml:space="preserve">файлы будут отсортированы с помощью выбранной сортировки. В результате программа выведет отсортированный список файлов с их путями, </w:t>
      </w:r>
      <w:r w:rsidR="00E94238">
        <w:t xml:space="preserve">именами, </w:t>
      </w:r>
      <w:r w:rsidR="00A504CF">
        <w:t>тип</w:t>
      </w:r>
      <w:r w:rsidR="00E94238">
        <w:t>ами и размерами, а также затраченное на это время.</w:t>
      </w:r>
      <w:r w:rsidR="00A504CF">
        <w:t xml:space="preserve"> </w:t>
      </w:r>
    </w:p>
    <w:p w:rsidR="0055748F" w:rsidRDefault="00E94238" w:rsidP="0055748F">
      <w:pPr>
        <w:pStyle w:val="afb"/>
      </w:pPr>
      <w:r>
        <w:drawing>
          <wp:inline distT="0" distB="0" distL="0" distR="0">
            <wp:extent cx="4953836" cy="3183147"/>
            <wp:effectExtent l="1905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061" t="25951" r="39874" b="20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640" cy="318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EAF" w:rsidRDefault="0055748F" w:rsidP="0055748F">
      <w:pPr>
        <w:pStyle w:val="a"/>
      </w:pPr>
      <w:bookmarkStart w:id="10" w:name="_Ref533274721"/>
      <w:r>
        <w:t>Сортировка успешно завершена.</w:t>
      </w:r>
      <w:bookmarkEnd w:id="10"/>
      <w:r w:rsidR="00801EAF">
        <w:br w:type="page"/>
      </w:r>
    </w:p>
    <w:p w:rsidR="00801EAF" w:rsidRDefault="00801EAF" w:rsidP="001B7A0A">
      <w:pPr>
        <w:pStyle w:val="1"/>
        <w:jc w:val="center"/>
      </w:pPr>
      <w:bookmarkStart w:id="11" w:name="_Toc533250668"/>
      <w:bookmarkStart w:id="12" w:name="_Toc533625481"/>
      <w:r w:rsidRPr="00801EAF">
        <w:lastRenderedPageBreak/>
        <w:t>Руководство</w:t>
      </w:r>
      <w:r>
        <w:t xml:space="preserve"> программиста</w:t>
      </w:r>
      <w:bookmarkEnd w:id="11"/>
      <w:bookmarkEnd w:id="12"/>
    </w:p>
    <w:p w:rsidR="00801EAF" w:rsidRDefault="00A12651" w:rsidP="00801EAF">
      <w:pPr>
        <w:pStyle w:val="2"/>
      </w:pPr>
      <w:bookmarkStart w:id="13" w:name="_Toc533250669"/>
      <w:bookmarkStart w:id="14" w:name="_Toc533625482"/>
      <w:r>
        <w:t>Структура программы</w:t>
      </w:r>
      <w:bookmarkEnd w:id="13"/>
      <w:bookmarkEnd w:id="14"/>
    </w:p>
    <w:p w:rsidR="00241D71" w:rsidRPr="00241D71" w:rsidRDefault="00241D71" w:rsidP="00923AB6">
      <w:r>
        <w:t xml:space="preserve">Весь код программы находится в файле </w:t>
      </w:r>
      <w:r w:rsidRPr="00241D71">
        <w:rPr>
          <w:b/>
          <w:lang w:val="en-US"/>
        </w:rPr>
        <w:t>main</w:t>
      </w:r>
      <w:r w:rsidRPr="00241D71">
        <w:rPr>
          <w:b/>
        </w:rPr>
        <w:t>.</w:t>
      </w:r>
      <w:r w:rsidRPr="00241D71">
        <w:rPr>
          <w:b/>
          <w:lang w:val="en-US"/>
        </w:rPr>
        <w:t>c</w:t>
      </w:r>
      <w:r w:rsidRPr="00241D71">
        <w:t>.</w:t>
      </w:r>
    </w:p>
    <w:p w:rsidR="00A12651" w:rsidRPr="00A12651" w:rsidRDefault="00A12651" w:rsidP="00A12651"/>
    <w:p w:rsidR="00801EAF" w:rsidRDefault="00A12651" w:rsidP="00A12651">
      <w:pPr>
        <w:pStyle w:val="2"/>
      </w:pPr>
      <w:bookmarkStart w:id="15" w:name="_Toc533250670"/>
      <w:bookmarkStart w:id="16" w:name="_Toc533625483"/>
      <w:r>
        <w:t>Описание алгоритма</w:t>
      </w:r>
      <w:bookmarkEnd w:id="15"/>
      <w:bookmarkEnd w:id="16"/>
    </w:p>
    <w:p w:rsidR="00A12651" w:rsidRDefault="00CB30E1" w:rsidP="006C3C70">
      <w:pPr>
        <w:pStyle w:val="12"/>
      </w:pPr>
      <w:r>
        <w:t>Файлы сортируются с помощью описанных ниже сортировок</w:t>
      </w:r>
      <w:r w:rsidR="00A63947">
        <w:t>.</w:t>
      </w:r>
    </w:p>
    <w:p w:rsidR="00A63947" w:rsidRDefault="00A63947" w:rsidP="00A12651"/>
    <w:p w:rsidR="00A12651" w:rsidRDefault="00A12651" w:rsidP="00A12651">
      <w:pPr>
        <w:pStyle w:val="3"/>
      </w:pPr>
      <w:bookmarkStart w:id="17" w:name="_Toc533250671"/>
      <w:bookmarkStart w:id="18" w:name="_Toc533625484"/>
      <w:r>
        <w:t>Сортировка выбором</w:t>
      </w:r>
      <w:bookmarkEnd w:id="17"/>
      <w:bookmarkEnd w:id="18"/>
    </w:p>
    <w:p w:rsidR="006C3C70" w:rsidRPr="001B7A0A" w:rsidRDefault="00F12C65" w:rsidP="006C3C70">
      <w:pPr>
        <w:pStyle w:val="12"/>
        <w:jc w:val="left"/>
        <w:rPr>
          <w:rFonts w:eastAsia="Times New Roman"/>
          <w:b/>
          <w:i/>
          <w:lang w:eastAsia="ru-RU"/>
        </w:rPr>
      </w:pPr>
      <w:r w:rsidRPr="001B7A0A">
        <w:rPr>
          <w:rFonts w:eastAsia="Times New Roman"/>
          <w:b/>
          <w:i/>
          <w:shd w:val="clear" w:color="auto" w:fill="FFFFFF"/>
          <w:lang w:eastAsia="ru-RU"/>
        </w:rPr>
        <w:t>Алгоритм сортировки</w:t>
      </w:r>
      <w:r w:rsidR="006C3C70" w:rsidRPr="001B7A0A">
        <w:rPr>
          <w:rFonts w:eastAsia="Times New Roman"/>
          <w:b/>
          <w:i/>
          <w:shd w:val="clear" w:color="auto" w:fill="FFFFFF"/>
          <w:lang w:eastAsia="ru-RU"/>
        </w:rPr>
        <w:t xml:space="preserve"> выбором</w:t>
      </w:r>
      <w:r w:rsidRPr="001B7A0A">
        <w:rPr>
          <w:rFonts w:eastAsia="Times New Roman"/>
          <w:b/>
          <w:i/>
          <w:shd w:val="clear" w:color="auto" w:fill="FFFFFF"/>
          <w:lang w:eastAsia="ru-RU"/>
        </w:rPr>
        <w:t>:</w:t>
      </w:r>
    </w:p>
    <w:p w:rsidR="006C3C70" w:rsidRPr="006C3C70" w:rsidRDefault="006C3C70" w:rsidP="006C3C70">
      <w:pPr>
        <w:pStyle w:val="12"/>
        <w:numPr>
          <w:ilvl w:val="0"/>
          <w:numId w:val="14"/>
        </w:numPr>
        <w:rPr>
          <w:rFonts w:eastAsia="Times New Roman"/>
          <w:lang w:eastAsia="ru-RU"/>
        </w:rPr>
      </w:pPr>
      <w:r w:rsidRPr="006C3C70">
        <w:rPr>
          <w:rFonts w:eastAsia="Times New Roman"/>
          <w:lang w:eastAsia="ru-RU"/>
        </w:rPr>
        <w:t>В неотсортированном подмассиве ищется локальный максимум (минимум).</w:t>
      </w:r>
    </w:p>
    <w:p w:rsidR="006C3C70" w:rsidRPr="006C3C70" w:rsidRDefault="006C3C70" w:rsidP="006C3C70">
      <w:pPr>
        <w:pStyle w:val="12"/>
        <w:numPr>
          <w:ilvl w:val="0"/>
          <w:numId w:val="14"/>
        </w:numPr>
        <w:rPr>
          <w:rFonts w:eastAsia="Times New Roman"/>
          <w:lang w:eastAsia="ru-RU"/>
        </w:rPr>
      </w:pPr>
      <w:r w:rsidRPr="006C3C70">
        <w:rPr>
          <w:rFonts w:eastAsia="Times New Roman"/>
          <w:lang w:eastAsia="ru-RU"/>
        </w:rPr>
        <w:t>Найденный максимум (минимум) меняется местами с последним (первым) элементом в подмассиве.</w:t>
      </w:r>
    </w:p>
    <w:p w:rsidR="006C3C70" w:rsidRPr="006C3C70" w:rsidRDefault="006C3C70" w:rsidP="006C3C70">
      <w:pPr>
        <w:pStyle w:val="12"/>
        <w:numPr>
          <w:ilvl w:val="0"/>
          <w:numId w:val="14"/>
        </w:numPr>
        <w:rPr>
          <w:rFonts w:eastAsia="Times New Roman"/>
          <w:lang w:eastAsia="ru-RU"/>
        </w:rPr>
      </w:pPr>
      <w:r w:rsidRPr="006C3C70">
        <w:rPr>
          <w:rFonts w:eastAsia="Times New Roman"/>
          <w:lang w:eastAsia="ru-RU"/>
        </w:rPr>
        <w:t>Если в массиве остались неотсортированные подмассивы — смотри пункт 1.</w:t>
      </w:r>
      <w:r w:rsidR="004F7E9F" w:rsidRPr="004F7E9F">
        <w:rPr>
          <w:rFonts w:eastAsia="Times New Roman"/>
          <w:vertAlign w:val="superscript"/>
          <w:lang w:eastAsia="ru-RU"/>
        </w:rPr>
        <w:t>[</w:t>
      </w:r>
      <w:r w:rsidR="004F7E9F">
        <w:rPr>
          <w:rFonts w:eastAsia="Times New Roman"/>
          <w:vertAlign w:val="superscript"/>
          <w:lang w:val="en-US" w:eastAsia="ru-RU"/>
        </w:rPr>
        <w:fldChar w:fldCharType="begin"/>
      </w:r>
      <w:r w:rsidR="004F7E9F" w:rsidRPr="004F7E9F">
        <w:rPr>
          <w:rFonts w:eastAsia="Times New Roman"/>
          <w:vertAlign w:val="superscript"/>
          <w:lang w:eastAsia="ru-RU"/>
        </w:rPr>
        <w:instrText xml:space="preserve"> </w:instrText>
      </w:r>
      <w:r w:rsidR="004F7E9F">
        <w:rPr>
          <w:rFonts w:eastAsia="Times New Roman"/>
          <w:vertAlign w:val="superscript"/>
          <w:lang w:val="en-US" w:eastAsia="ru-RU"/>
        </w:rPr>
        <w:instrText>REF</w:instrText>
      </w:r>
      <w:r w:rsidR="004F7E9F" w:rsidRPr="004F7E9F">
        <w:rPr>
          <w:rFonts w:eastAsia="Times New Roman"/>
          <w:vertAlign w:val="superscript"/>
          <w:lang w:eastAsia="ru-RU"/>
        </w:rPr>
        <w:instrText xml:space="preserve"> _</w:instrText>
      </w:r>
      <w:r w:rsidR="004F7E9F">
        <w:rPr>
          <w:rFonts w:eastAsia="Times New Roman"/>
          <w:vertAlign w:val="superscript"/>
          <w:lang w:val="en-US" w:eastAsia="ru-RU"/>
        </w:rPr>
        <w:instrText>Ref</w:instrText>
      </w:r>
      <w:r w:rsidR="004F7E9F" w:rsidRPr="004F7E9F">
        <w:rPr>
          <w:rFonts w:eastAsia="Times New Roman"/>
          <w:vertAlign w:val="superscript"/>
          <w:lang w:eastAsia="ru-RU"/>
        </w:rPr>
        <w:instrText>533631550 \</w:instrText>
      </w:r>
      <w:r w:rsidR="004F7E9F">
        <w:rPr>
          <w:rFonts w:eastAsia="Times New Roman"/>
          <w:vertAlign w:val="superscript"/>
          <w:lang w:val="en-US" w:eastAsia="ru-RU"/>
        </w:rPr>
        <w:instrText>r</w:instrText>
      </w:r>
      <w:r w:rsidR="004F7E9F" w:rsidRPr="004F7E9F">
        <w:rPr>
          <w:rFonts w:eastAsia="Times New Roman"/>
          <w:vertAlign w:val="superscript"/>
          <w:lang w:eastAsia="ru-RU"/>
        </w:rPr>
        <w:instrText xml:space="preserve"> \</w:instrText>
      </w:r>
      <w:r w:rsidR="004F7E9F">
        <w:rPr>
          <w:rFonts w:eastAsia="Times New Roman"/>
          <w:vertAlign w:val="superscript"/>
          <w:lang w:val="en-US" w:eastAsia="ru-RU"/>
        </w:rPr>
        <w:instrText>h</w:instrText>
      </w:r>
      <w:r w:rsidR="004F7E9F" w:rsidRPr="004F7E9F">
        <w:rPr>
          <w:rFonts w:eastAsia="Times New Roman"/>
          <w:vertAlign w:val="superscript"/>
          <w:lang w:eastAsia="ru-RU"/>
        </w:rPr>
        <w:instrText xml:space="preserve"> </w:instrText>
      </w:r>
      <w:r w:rsidR="004F7E9F">
        <w:rPr>
          <w:rFonts w:eastAsia="Times New Roman"/>
          <w:vertAlign w:val="superscript"/>
          <w:lang w:val="en-US" w:eastAsia="ru-RU"/>
        </w:rPr>
      </w:r>
      <w:r w:rsidR="004F7E9F">
        <w:rPr>
          <w:rFonts w:eastAsia="Times New Roman"/>
          <w:vertAlign w:val="superscript"/>
          <w:lang w:val="en-US" w:eastAsia="ru-RU"/>
        </w:rPr>
        <w:fldChar w:fldCharType="separate"/>
      </w:r>
      <w:r w:rsidR="004F7E9F">
        <w:rPr>
          <w:rFonts w:eastAsia="Times New Roman"/>
          <w:vertAlign w:val="superscript"/>
          <w:lang w:val="en-US" w:eastAsia="ru-RU"/>
        </w:rPr>
        <w:t>1</w:t>
      </w:r>
      <w:r w:rsidR="004F7E9F">
        <w:rPr>
          <w:rFonts w:eastAsia="Times New Roman"/>
          <w:vertAlign w:val="superscript"/>
          <w:lang w:val="en-US" w:eastAsia="ru-RU"/>
        </w:rPr>
        <w:fldChar w:fldCharType="end"/>
      </w:r>
      <w:r w:rsidR="004F7E9F">
        <w:rPr>
          <w:rFonts w:eastAsia="Times New Roman"/>
          <w:vertAlign w:val="superscript"/>
          <w:lang w:val="en-US" w:eastAsia="ru-RU"/>
        </w:rPr>
        <w:t>]</w:t>
      </w:r>
      <w:r w:rsidR="004F7E9F" w:rsidRPr="006C3C70">
        <w:rPr>
          <w:rFonts w:eastAsia="Times New Roman"/>
          <w:lang w:eastAsia="ru-RU"/>
        </w:rPr>
        <w:t xml:space="preserve"> </w:t>
      </w:r>
    </w:p>
    <w:p w:rsidR="005F0EED" w:rsidRDefault="005F0EED" w:rsidP="00743322"/>
    <w:p w:rsidR="00CF66F4" w:rsidRDefault="00CF66F4" w:rsidP="00CB30E1">
      <w:pPr>
        <w:pStyle w:val="a0"/>
        <w:ind w:left="1418" w:firstLine="0"/>
        <w:jc w:val="left"/>
      </w:pPr>
      <w:bookmarkStart w:id="19" w:name="_Ref533185661"/>
      <w:r>
        <w:t>Пример сортировки выбором.</w:t>
      </w:r>
      <w:bookmarkEnd w:id="19"/>
    </w:p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6C3C70" w:rsidTr="006C3C70">
        <w:tc>
          <w:tcPr>
            <w:tcW w:w="1101" w:type="dxa"/>
          </w:tcPr>
          <w:p w:rsidR="006C3C70" w:rsidRPr="009C7AB5" w:rsidRDefault="00D54133" w:rsidP="005F0EE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6C3C70" w:rsidRPr="009C7AB5" w:rsidRDefault="00D54133" w:rsidP="005F0EE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6C3C70" w:rsidRPr="009C7AB5" w:rsidRDefault="00D54133" w:rsidP="005F0EE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6C3C70" w:rsidRPr="009C7AB5" w:rsidRDefault="00D54133" w:rsidP="005F0EE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6C3C70" w:rsidRPr="009C7AB5" w:rsidRDefault="00D54133" w:rsidP="005F0EE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6C3C70" w:rsidRPr="009C7AB5" w:rsidRDefault="00D54133" w:rsidP="005F0EE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6C3C70" w:rsidRPr="009C7AB5" w:rsidRDefault="00D54133" w:rsidP="005F0EE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6C3C70" w:rsidRPr="009C7AB5" w:rsidRDefault="00D54133" w:rsidP="005F0EE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6C3C70" w:rsidRPr="009C7AB5" w:rsidRDefault="00D54133" w:rsidP="005F0EE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6C3C70" w:rsidRPr="009C7AB5" w:rsidRDefault="00D54133" w:rsidP="005F0EE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6C3C70" w:rsidTr="006C3C70">
        <w:tc>
          <w:tcPr>
            <w:tcW w:w="1101" w:type="dxa"/>
          </w:tcPr>
          <w:p w:rsidR="006C3C70" w:rsidRPr="00D54133" w:rsidRDefault="00D54133" w:rsidP="00D54133">
            <w:pPr>
              <w:pStyle w:val="12"/>
              <w:ind w:firstLine="0"/>
              <w:jc w:val="left"/>
              <w:rPr>
                <w:b/>
              </w:rPr>
            </w:pPr>
            <w:r w:rsidRPr="00D54133">
              <w:rPr>
                <w:b/>
              </w:rPr>
              <w:t>5</w:t>
            </w:r>
          </w:p>
        </w:tc>
        <w:tc>
          <w:tcPr>
            <w:tcW w:w="1101" w:type="dxa"/>
          </w:tcPr>
          <w:p w:rsidR="006C3C70" w:rsidRDefault="00D54133" w:rsidP="00D54133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1" w:type="dxa"/>
          </w:tcPr>
          <w:p w:rsidR="006C3C70" w:rsidRDefault="00D54133" w:rsidP="00D54133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1" w:type="dxa"/>
          </w:tcPr>
          <w:p w:rsidR="006C3C70" w:rsidRDefault="00D54133" w:rsidP="00D54133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2" w:type="dxa"/>
          </w:tcPr>
          <w:p w:rsidR="006C3C70" w:rsidRDefault="00D54133" w:rsidP="00D54133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</w:tcPr>
          <w:p w:rsidR="006C3C70" w:rsidRPr="00D54133" w:rsidRDefault="00D54133" w:rsidP="00D54133">
            <w:pPr>
              <w:pStyle w:val="12"/>
              <w:ind w:firstLine="0"/>
              <w:jc w:val="left"/>
              <w:rPr>
                <w:b/>
              </w:rPr>
            </w:pPr>
            <w:r w:rsidRPr="00D54133">
              <w:rPr>
                <w:b/>
              </w:rPr>
              <w:t>-4</w:t>
            </w:r>
          </w:p>
        </w:tc>
        <w:tc>
          <w:tcPr>
            <w:tcW w:w="1102" w:type="dxa"/>
          </w:tcPr>
          <w:p w:rsidR="006C3C70" w:rsidRDefault="00D54133" w:rsidP="00D54133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6C3C70" w:rsidRDefault="00D54133" w:rsidP="00D54133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2" w:type="dxa"/>
          </w:tcPr>
          <w:p w:rsidR="006C3C70" w:rsidRDefault="00D54133" w:rsidP="00D54133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</w:tcPr>
          <w:p w:rsidR="006C3C70" w:rsidRDefault="009A43FE" w:rsidP="00D54133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6C3C70" w:rsidTr="006C3C70">
        <w:tc>
          <w:tcPr>
            <w:tcW w:w="1101" w:type="dxa"/>
          </w:tcPr>
          <w:p w:rsidR="006C3C70" w:rsidRPr="00D54133" w:rsidRDefault="00D54133" w:rsidP="005F0EED">
            <w:pPr>
              <w:ind w:firstLine="0"/>
              <w:rPr>
                <w:b/>
              </w:rPr>
            </w:pPr>
            <w:r w:rsidRPr="00D54133">
              <w:rPr>
                <w:rFonts w:cs="Times New Roman"/>
                <w:b/>
              </w:rPr>
              <w:t>↑</w:t>
            </w:r>
          </w:p>
        </w:tc>
        <w:tc>
          <w:tcPr>
            <w:tcW w:w="1101" w:type="dxa"/>
          </w:tcPr>
          <w:p w:rsidR="006C3C70" w:rsidRDefault="006C3C70" w:rsidP="005F0EED">
            <w:pPr>
              <w:ind w:firstLine="0"/>
            </w:pPr>
          </w:p>
        </w:tc>
        <w:tc>
          <w:tcPr>
            <w:tcW w:w="1101" w:type="dxa"/>
          </w:tcPr>
          <w:p w:rsidR="006C3C70" w:rsidRDefault="006C3C70" w:rsidP="005F0EED">
            <w:pPr>
              <w:ind w:firstLine="0"/>
            </w:pPr>
          </w:p>
        </w:tc>
        <w:tc>
          <w:tcPr>
            <w:tcW w:w="1101" w:type="dxa"/>
          </w:tcPr>
          <w:p w:rsidR="006C3C70" w:rsidRDefault="006C3C70" w:rsidP="005F0EED">
            <w:pPr>
              <w:ind w:firstLine="0"/>
            </w:pPr>
          </w:p>
        </w:tc>
        <w:tc>
          <w:tcPr>
            <w:tcW w:w="1102" w:type="dxa"/>
          </w:tcPr>
          <w:p w:rsidR="006C3C70" w:rsidRDefault="006C3C70" w:rsidP="005F0EED">
            <w:pPr>
              <w:ind w:firstLine="0"/>
            </w:pPr>
          </w:p>
        </w:tc>
        <w:tc>
          <w:tcPr>
            <w:tcW w:w="1102" w:type="dxa"/>
          </w:tcPr>
          <w:p w:rsidR="006C3C70" w:rsidRDefault="00D54133" w:rsidP="005F0EED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6C3C70" w:rsidRDefault="006C3C70" w:rsidP="005F0EED">
            <w:pPr>
              <w:ind w:firstLine="0"/>
            </w:pPr>
          </w:p>
        </w:tc>
        <w:tc>
          <w:tcPr>
            <w:tcW w:w="1102" w:type="dxa"/>
          </w:tcPr>
          <w:p w:rsidR="006C3C70" w:rsidRDefault="006C3C70" w:rsidP="005F0EED">
            <w:pPr>
              <w:ind w:firstLine="0"/>
            </w:pPr>
          </w:p>
        </w:tc>
        <w:tc>
          <w:tcPr>
            <w:tcW w:w="1102" w:type="dxa"/>
          </w:tcPr>
          <w:p w:rsidR="006C3C70" w:rsidRDefault="006C3C70" w:rsidP="005F0EED">
            <w:pPr>
              <w:ind w:firstLine="0"/>
            </w:pPr>
          </w:p>
        </w:tc>
        <w:tc>
          <w:tcPr>
            <w:tcW w:w="1102" w:type="dxa"/>
          </w:tcPr>
          <w:p w:rsidR="006C3C70" w:rsidRDefault="006C3C70" w:rsidP="005F0EED">
            <w:pPr>
              <w:ind w:firstLine="0"/>
            </w:pPr>
          </w:p>
        </w:tc>
      </w:tr>
    </w:tbl>
    <w:p w:rsidR="00A63947" w:rsidRDefault="00A63947" w:rsidP="005F0EED">
      <w:pPr>
        <w:ind w:firstLine="0"/>
      </w:pPr>
    </w:p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D54133" w:rsidTr="005B5D87">
        <w:tc>
          <w:tcPr>
            <w:tcW w:w="1101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D54133" w:rsidTr="009A43FE">
        <w:tc>
          <w:tcPr>
            <w:tcW w:w="1101" w:type="dxa"/>
            <w:shd w:val="clear" w:color="auto" w:fill="D9D9D9" w:themeFill="background1" w:themeFillShade="D9"/>
          </w:tcPr>
          <w:p w:rsidR="00D54133" w:rsidRPr="00D54133" w:rsidRDefault="00D54133" w:rsidP="005B5D87">
            <w:pPr>
              <w:pStyle w:val="12"/>
              <w:ind w:firstLine="0"/>
              <w:jc w:val="left"/>
            </w:pPr>
            <w:r>
              <w:t>-4</w:t>
            </w:r>
          </w:p>
        </w:tc>
        <w:tc>
          <w:tcPr>
            <w:tcW w:w="1101" w:type="dxa"/>
          </w:tcPr>
          <w:p w:rsidR="00D54133" w:rsidRPr="009A43FE" w:rsidRDefault="00D54133" w:rsidP="005B5D87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2</w:t>
            </w:r>
          </w:p>
        </w:tc>
        <w:tc>
          <w:tcPr>
            <w:tcW w:w="1101" w:type="dxa"/>
          </w:tcPr>
          <w:p w:rsidR="00D54133" w:rsidRDefault="00D54133" w:rsidP="005B5D87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1" w:type="dxa"/>
          </w:tcPr>
          <w:p w:rsidR="00D54133" w:rsidRPr="009A43FE" w:rsidRDefault="00D54133" w:rsidP="005B5D87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-3</w:t>
            </w:r>
          </w:p>
        </w:tc>
        <w:tc>
          <w:tcPr>
            <w:tcW w:w="1102" w:type="dxa"/>
          </w:tcPr>
          <w:p w:rsidR="00D54133" w:rsidRDefault="00D54133" w:rsidP="005B5D87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</w:tcPr>
          <w:p w:rsidR="00D54133" w:rsidRPr="00D54133" w:rsidRDefault="00D54133" w:rsidP="005B5D87">
            <w:pPr>
              <w:pStyle w:val="12"/>
              <w:ind w:firstLine="0"/>
              <w:jc w:val="left"/>
            </w:pPr>
            <w:r>
              <w:t>5</w:t>
            </w:r>
          </w:p>
        </w:tc>
        <w:tc>
          <w:tcPr>
            <w:tcW w:w="1102" w:type="dxa"/>
          </w:tcPr>
          <w:p w:rsidR="00D54133" w:rsidRDefault="00D54133" w:rsidP="005B5D87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D54133" w:rsidRDefault="00D54133" w:rsidP="005B5D87">
            <w:pPr>
              <w:pStyle w:val="12"/>
              <w:ind w:firstLine="0"/>
              <w:jc w:val="left"/>
            </w:pPr>
            <w:r>
              <w:t>5</w:t>
            </w:r>
          </w:p>
        </w:tc>
        <w:tc>
          <w:tcPr>
            <w:tcW w:w="1102" w:type="dxa"/>
          </w:tcPr>
          <w:p w:rsidR="00D54133" w:rsidRDefault="00D54133" w:rsidP="005B5D87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</w:tcPr>
          <w:p w:rsidR="00D54133" w:rsidRDefault="009A43FE" w:rsidP="005B5D87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D54133" w:rsidTr="005B5D87">
        <w:tc>
          <w:tcPr>
            <w:tcW w:w="1101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1" w:type="dxa"/>
          </w:tcPr>
          <w:p w:rsidR="00D54133" w:rsidRDefault="00D54133" w:rsidP="005B5D87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1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1" w:type="dxa"/>
          </w:tcPr>
          <w:p w:rsidR="00D54133" w:rsidRDefault="00D54133" w:rsidP="005B5D87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2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2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2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2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2" w:type="dxa"/>
          </w:tcPr>
          <w:p w:rsidR="00D54133" w:rsidRDefault="00D54133" w:rsidP="005B5D87">
            <w:pPr>
              <w:ind w:firstLine="0"/>
            </w:pPr>
          </w:p>
        </w:tc>
      </w:tr>
    </w:tbl>
    <w:p w:rsidR="00923AB6" w:rsidRDefault="00923AB6" w:rsidP="005F0EED">
      <w:pPr>
        <w:ind w:firstLine="0"/>
      </w:pPr>
    </w:p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D54133" w:rsidTr="005B5D87">
        <w:tc>
          <w:tcPr>
            <w:tcW w:w="1101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D54133" w:rsidTr="009A43FE">
        <w:tc>
          <w:tcPr>
            <w:tcW w:w="1101" w:type="dxa"/>
            <w:shd w:val="clear" w:color="auto" w:fill="D9D9D9" w:themeFill="background1" w:themeFillShade="D9"/>
          </w:tcPr>
          <w:p w:rsidR="00D54133" w:rsidRPr="00D54133" w:rsidRDefault="00D54133" w:rsidP="005B5D87">
            <w:pPr>
              <w:pStyle w:val="12"/>
              <w:ind w:firstLine="0"/>
              <w:jc w:val="left"/>
            </w:pPr>
            <w:r>
              <w:t>-4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D54133" w:rsidRDefault="00D54133" w:rsidP="005B5D87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</w:tcPr>
          <w:p w:rsidR="00D54133" w:rsidRPr="009A43FE" w:rsidRDefault="00D54133" w:rsidP="005B5D87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4</w:t>
            </w:r>
          </w:p>
        </w:tc>
        <w:tc>
          <w:tcPr>
            <w:tcW w:w="1101" w:type="dxa"/>
          </w:tcPr>
          <w:p w:rsidR="00D54133" w:rsidRDefault="00D54133" w:rsidP="005B5D87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2" w:type="dxa"/>
          </w:tcPr>
          <w:p w:rsidR="00D54133" w:rsidRDefault="00D54133" w:rsidP="005B5D87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</w:tcPr>
          <w:p w:rsidR="00D54133" w:rsidRPr="00D54133" w:rsidRDefault="00D54133" w:rsidP="005B5D87">
            <w:pPr>
              <w:pStyle w:val="12"/>
              <w:ind w:firstLine="0"/>
              <w:jc w:val="left"/>
            </w:pPr>
            <w:r>
              <w:t>5</w:t>
            </w:r>
          </w:p>
        </w:tc>
        <w:tc>
          <w:tcPr>
            <w:tcW w:w="1102" w:type="dxa"/>
          </w:tcPr>
          <w:p w:rsidR="00D54133" w:rsidRDefault="00D54133" w:rsidP="005B5D87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D54133" w:rsidRPr="009A43FE" w:rsidRDefault="00D54133" w:rsidP="005B5D87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-2</w:t>
            </w:r>
          </w:p>
        </w:tc>
        <w:tc>
          <w:tcPr>
            <w:tcW w:w="1102" w:type="dxa"/>
          </w:tcPr>
          <w:p w:rsidR="00D54133" w:rsidRDefault="00D54133" w:rsidP="005B5D87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</w:tcPr>
          <w:p w:rsidR="00D54133" w:rsidRDefault="009A43FE" w:rsidP="005B5D87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D54133" w:rsidTr="005B5D87">
        <w:tc>
          <w:tcPr>
            <w:tcW w:w="1101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1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1" w:type="dxa"/>
          </w:tcPr>
          <w:p w:rsidR="00D54133" w:rsidRDefault="00D54133" w:rsidP="005B5D87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1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2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2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2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2" w:type="dxa"/>
          </w:tcPr>
          <w:p w:rsidR="00D54133" w:rsidRDefault="00D54133" w:rsidP="005B5D87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2" w:type="dxa"/>
          </w:tcPr>
          <w:p w:rsidR="00D54133" w:rsidRDefault="00D54133" w:rsidP="005B5D87">
            <w:pPr>
              <w:ind w:firstLine="0"/>
            </w:pPr>
          </w:p>
        </w:tc>
      </w:tr>
    </w:tbl>
    <w:p w:rsidR="006C3C70" w:rsidRDefault="006C3C70" w:rsidP="005F0EED">
      <w:pPr>
        <w:ind w:firstLine="0"/>
      </w:pPr>
    </w:p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D54133" w:rsidTr="005B5D87">
        <w:tc>
          <w:tcPr>
            <w:tcW w:w="1101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D54133" w:rsidTr="009A43FE">
        <w:tc>
          <w:tcPr>
            <w:tcW w:w="1101" w:type="dxa"/>
            <w:shd w:val="clear" w:color="auto" w:fill="D9D9D9" w:themeFill="background1" w:themeFillShade="D9"/>
          </w:tcPr>
          <w:p w:rsidR="00D54133" w:rsidRPr="00D54133" w:rsidRDefault="00D54133" w:rsidP="005B5D87">
            <w:pPr>
              <w:pStyle w:val="12"/>
              <w:ind w:firstLine="0"/>
              <w:jc w:val="left"/>
            </w:pPr>
            <w:r>
              <w:t>-4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D54133" w:rsidRDefault="00D54133" w:rsidP="005B5D87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D54133" w:rsidRDefault="00D54133" w:rsidP="00D54133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1" w:type="dxa"/>
          </w:tcPr>
          <w:p w:rsidR="00D54133" w:rsidRPr="009A43FE" w:rsidRDefault="00D54133" w:rsidP="005B5D87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2</w:t>
            </w:r>
          </w:p>
        </w:tc>
        <w:tc>
          <w:tcPr>
            <w:tcW w:w="1102" w:type="dxa"/>
          </w:tcPr>
          <w:p w:rsidR="00D54133" w:rsidRPr="009A43FE" w:rsidRDefault="00D54133" w:rsidP="005B5D87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0</w:t>
            </w:r>
          </w:p>
        </w:tc>
        <w:tc>
          <w:tcPr>
            <w:tcW w:w="1102" w:type="dxa"/>
          </w:tcPr>
          <w:p w:rsidR="00D54133" w:rsidRPr="00D54133" w:rsidRDefault="00D54133" w:rsidP="005B5D87">
            <w:pPr>
              <w:pStyle w:val="12"/>
              <w:ind w:firstLine="0"/>
              <w:jc w:val="left"/>
            </w:pPr>
            <w:r>
              <w:t>5</w:t>
            </w:r>
          </w:p>
        </w:tc>
        <w:tc>
          <w:tcPr>
            <w:tcW w:w="1102" w:type="dxa"/>
          </w:tcPr>
          <w:p w:rsidR="00D54133" w:rsidRDefault="00D54133" w:rsidP="005B5D87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D54133" w:rsidRDefault="00D54133" w:rsidP="005B5D87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2" w:type="dxa"/>
          </w:tcPr>
          <w:p w:rsidR="00D54133" w:rsidRDefault="00D54133" w:rsidP="005B5D87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</w:tcPr>
          <w:p w:rsidR="00D54133" w:rsidRDefault="009A43FE" w:rsidP="005B5D87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D54133" w:rsidTr="005B5D87">
        <w:tc>
          <w:tcPr>
            <w:tcW w:w="1101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1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1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1" w:type="dxa"/>
          </w:tcPr>
          <w:p w:rsidR="00D54133" w:rsidRDefault="00D54133" w:rsidP="005B5D87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D54133" w:rsidRDefault="00D54133" w:rsidP="005B5D87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2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2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2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2" w:type="dxa"/>
          </w:tcPr>
          <w:p w:rsidR="00D54133" w:rsidRDefault="00D54133" w:rsidP="005B5D87">
            <w:pPr>
              <w:ind w:firstLine="0"/>
            </w:pPr>
          </w:p>
        </w:tc>
      </w:tr>
    </w:tbl>
    <w:p w:rsidR="006C3C70" w:rsidRDefault="006C3C70" w:rsidP="005F0EED">
      <w:pPr>
        <w:ind w:firstLine="0"/>
      </w:pPr>
    </w:p>
    <w:p w:rsidR="006C3C70" w:rsidRDefault="006C3C70" w:rsidP="005F0EED">
      <w:pPr>
        <w:ind w:firstLine="0"/>
      </w:pPr>
    </w:p>
    <w:p w:rsidR="00F12C65" w:rsidRDefault="00F12C65" w:rsidP="005F0EED">
      <w:pPr>
        <w:ind w:firstLine="0"/>
      </w:pPr>
    </w:p>
    <w:p w:rsidR="009C7AB5" w:rsidRDefault="009C7AB5" w:rsidP="005F0EED">
      <w:pPr>
        <w:ind w:firstLine="0"/>
      </w:pPr>
    </w:p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D54133" w:rsidTr="005B5D87">
        <w:tc>
          <w:tcPr>
            <w:tcW w:w="1101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lastRenderedPageBreak/>
              <w:t>0</w:t>
            </w:r>
          </w:p>
        </w:tc>
        <w:tc>
          <w:tcPr>
            <w:tcW w:w="1101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D54133" w:rsidRPr="009C7AB5" w:rsidRDefault="00D54133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D54133" w:rsidTr="009A43FE">
        <w:tc>
          <w:tcPr>
            <w:tcW w:w="1101" w:type="dxa"/>
            <w:shd w:val="clear" w:color="auto" w:fill="D9D9D9" w:themeFill="background1" w:themeFillShade="D9"/>
          </w:tcPr>
          <w:p w:rsidR="00D54133" w:rsidRPr="00D54133" w:rsidRDefault="00D54133" w:rsidP="005B5D87">
            <w:pPr>
              <w:pStyle w:val="12"/>
              <w:ind w:firstLine="0"/>
              <w:jc w:val="left"/>
            </w:pPr>
            <w:r>
              <w:t>-4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D54133" w:rsidRDefault="00D54133" w:rsidP="005B5D87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D54133" w:rsidRDefault="00D54133" w:rsidP="005B5D87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D54133" w:rsidRDefault="00D54133" w:rsidP="005B5D87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</w:tcPr>
          <w:p w:rsidR="00D54133" w:rsidRPr="009A43FE" w:rsidRDefault="00D54133" w:rsidP="005B5D87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2</w:t>
            </w:r>
          </w:p>
        </w:tc>
        <w:tc>
          <w:tcPr>
            <w:tcW w:w="1102" w:type="dxa"/>
          </w:tcPr>
          <w:p w:rsidR="00D54133" w:rsidRPr="00D54133" w:rsidRDefault="00D54133" w:rsidP="005B5D87">
            <w:pPr>
              <w:pStyle w:val="12"/>
              <w:ind w:firstLine="0"/>
              <w:jc w:val="left"/>
            </w:pPr>
            <w:r>
              <w:t>5</w:t>
            </w:r>
          </w:p>
        </w:tc>
        <w:tc>
          <w:tcPr>
            <w:tcW w:w="1102" w:type="dxa"/>
          </w:tcPr>
          <w:p w:rsidR="00D54133" w:rsidRDefault="00D54133" w:rsidP="005B5D87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D54133" w:rsidRDefault="00D54133" w:rsidP="005B5D87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2" w:type="dxa"/>
          </w:tcPr>
          <w:p w:rsidR="00D54133" w:rsidRPr="009A43FE" w:rsidRDefault="00D54133" w:rsidP="005B5D87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1</w:t>
            </w:r>
          </w:p>
        </w:tc>
        <w:tc>
          <w:tcPr>
            <w:tcW w:w="1102" w:type="dxa"/>
          </w:tcPr>
          <w:p w:rsidR="00D54133" w:rsidRDefault="009A43FE" w:rsidP="005B5D87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D54133" w:rsidTr="005B5D87">
        <w:tc>
          <w:tcPr>
            <w:tcW w:w="1101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1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1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1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2" w:type="dxa"/>
          </w:tcPr>
          <w:p w:rsidR="00D54133" w:rsidRDefault="00D54133" w:rsidP="005B5D87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2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2" w:type="dxa"/>
          </w:tcPr>
          <w:p w:rsidR="00D54133" w:rsidRDefault="00D54133" w:rsidP="005B5D87">
            <w:pPr>
              <w:ind w:firstLine="0"/>
            </w:pPr>
          </w:p>
        </w:tc>
        <w:tc>
          <w:tcPr>
            <w:tcW w:w="1102" w:type="dxa"/>
          </w:tcPr>
          <w:p w:rsidR="00D54133" w:rsidRDefault="009A43FE" w:rsidP="005B5D87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D54133" w:rsidRDefault="00D54133" w:rsidP="005B5D87">
            <w:pPr>
              <w:ind w:firstLine="0"/>
            </w:pPr>
          </w:p>
        </w:tc>
      </w:tr>
    </w:tbl>
    <w:p w:rsidR="006C3C70" w:rsidRDefault="006C3C70" w:rsidP="005F0EED">
      <w:pPr>
        <w:ind w:firstLine="0"/>
      </w:pPr>
    </w:p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9A43FE" w:rsidTr="005B5D87">
        <w:tc>
          <w:tcPr>
            <w:tcW w:w="1101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9A43FE" w:rsidTr="009A43FE">
        <w:tc>
          <w:tcPr>
            <w:tcW w:w="1101" w:type="dxa"/>
            <w:shd w:val="clear" w:color="auto" w:fill="D9D9D9" w:themeFill="background1" w:themeFillShade="D9"/>
          </w:tcPr>
          <w:p w:rsidR="009A43FE" w:rsidRPr="00D54133" w:rsidRDefault="009A43FE" w:rsidP="005B5D87">
            <w:pPr>
              <w:pStyle w:val="12"/>
              <w:ind w:firstLine="0"/>
              <w:jc w:val="left"/>
            </w:pPr>
            <w:r>
              <w:t>-4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9A43FE" w:rsidRDefault="009A43FE" w:rsidP="009A43FE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</w:tcPr>
          <w:p w:rsidR="009A43FE" w:rsidRPr="009A43FE" w:rsidRDefault="009A43FE" w:rsidP="005B5D87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5</w:t>
            </w:r>
          </w:p>
        </w:tc>
        <w:tc>
          <w:tcPr>
            <w:tcW w:w="1102" w:type="dxa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2" w:type="dxa"/>
          </w:tcPr>
          <w:p w:rsidR="009A43FE" w:rsidRPr="009A43FE" w:rsidRDefault="009A43FE" w:rsidP="005B5D87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2</w:t>
            </w:r>
          </w:p>
        </w:tc>
        <w:tc>
          <w:tcPr>
            <w:tcW w:w="1102" w:type="dxa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9A43FE" w:rsidTr="005B5D87">
        <w:tc>
          <w:tcPr>
            <w:tcW w:w="1101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1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1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1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</w:p>
        </w:tc>
      </w:tr>
    </w:tbl>
    <w:p w:rsidR="00D54133" w:rsidRPr="009C7AB5" w:rsidRDefault="00D54133" w:rsidP="005F0EED">
      <w:pPr>
        <w:ind w:firstLine="0"/>
        <w:rPr>
          <w:sz w:val="22"/>
        </w:rPr>
      </w:pPr>
    </w:p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9A43FE" w:rsidRPr="009C7AB5" w:rsidTr="005B5D87">
        <w:tc>
          <w:tcPr>
            <w:tcW w:w="1101" w:type="dxa"/>
          </w:tcPr>
          <w:p w:rsidR="009A43FE" w:rsidRPr="009C7AB5" w:rsidRDefault="009A43FE" w:rsidP="009C7AB5">
            <w:pPr>
              <w:tabs>
                <w:tab w:val="left" w:pos="720"/>
              </w:tabs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  <w:r w:rsidR="009C7AB5" w:rsidRPr="009C7AB5">
              <w:rPr>
                <w:sz w:val="16"/>
                <w:szCs w:val="16"/>
              </w:rPr>
              <w:tab/>
            </w:r>
          </w:p>
        </w:tc>
        <w:tc>
          <w:tcPr>
            <w:tcW w:w="1101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9A43FE" w:rsidTr="009A43FE">
        <w:tc>
          <w:tcPr>
            <w:tcW w:w="1101" w:type="dxa"/>
            <w:shd w:val="clear" w:color="auto" w:fill="D9D9D9" w:themeFill="background1" w:themeFillShade="D9"/>
          </w:tcPr>
          <w:p w:rsidR="009A43FE" w:rsidRPr="00D54133" w:rsidRDefault="009A43FE" w:rsidP="005B5D87">
            <w:pPr>
              <w:pStyle w:val="12"/>
              <w:ind w:firstLine="0"/>
              <w:jc w:val="left"/>
            </w:pPr>
            <w:r>
              <w:t>-4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9A43FE" w:rsidRPr="00D54133" w:rsidRDefault="009A43FE" w:rsidP="005B5D87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2" w:type="dxa"/>
          </w:tcPr>
          <w:p w:rsidR="009A43FE" w:rsidRPr="009A43FE" w:rsidRDefault="009A43FE" w:rsidP="005B5D87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7</w:t>
            </w:r>
          </w:p>
        </w:tc>
        <w:tc>
          <w:tcPr>
            <w:tcW w:w="1102" w:type="dxa"/>
          </w:tcPr>
          <w:p w:rsidR="009A43FE" w:rsidRPr="009A43FE" w:rsidRDefault="009A43FE" w:rsidP="005B5D87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4</w:t>
            </w:r>
          </w:p>
        </w:tc>
        <w:tc>
          <w:tcPr>
            <w:tcW w:w="1102" w:type="dxa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5</w:t>
            </w:r>
          </w:p>
        </w:tc>
        <w:tc>
          <w:tcPr>
            <w:tcW w:w="1102" w:type="dxa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9A43FE" w:rsidTr="005B5D87">
        <w:tc>
          <w:tcPr>
            <w:tcW w:w="1101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1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1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1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</w:p>
        </w:tc>
      </w:tr>
    </w:tbl>
    <w:p w:rsidR="00D54133" w:rsidRDefault="00D54133" w:rsidP="005F0EED">
      <w:pPr>
        <w:ind w:firstLine="0"/>
      </w:pPr>
    </w:p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9A43FE" w:rsidTr="005B5D87">
        <w:tc>
          <w:tcPr>
            <w:tcW w:w="1101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9A43FE" w:rsidTr="009A43FE">
        <w:tc>
          <w:tcPr>
            <w:tcW w:w="1101" w:type="dxa"/>
            <w:shd w:val="clear" w:color="auto" w:fill="D9D9D9" w:themeFill="background1" w:themeFillShade="D9"/>
          </w:tcPr>
          <w:p w:rsidR="009A43FE" w:rsidRPr="00D54133" w:rsidRDefault="009A43FE" w:rsidP="005B5D87">
            <w:pPr>
              <w:pStyle w:val="12"/>
              <w:ind w:firstLine="0"/>
              <w:jc w:val="left"/>
            </w:pPr>
            <w:r>
              <w:t>-4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9A43FE" w:rsidRPr="00D54133" w:rsidRDefault="009A43FE" w:rsidP="005B5D87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2" w:type="dxa"/>
          </w:tcPr>
          <w:p w:rsidR="009A43FE" w:rsidRPr="009A43FE" w:rsidRDefault="009A43FE" w:rsidP="005B5D87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7</w:t>
            </w:r>
          </w:p>
        </w:tc>
        <w:tc>
          <w:tcPr>
            <w:tcW w:w="1102" w:type="dxa"/>
          </w:tcPr>
          <w:p w:rsidR="009A43FE" w:rsidRPr="009A43FE" w:rsidRDefault="009A43FE" w:rsidP="005B5D87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5</w:t>
            </w:r>
          </w:p>
        </w:tc>
        <w:tc>
          <w:tcPr>
            <w:tcW w:w="1102" w:type="dxa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9A43FE" w:rsidTr="005B5D87">
        <w:tc>
          <w:tcPr>
            <w:tcW w:w="1101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1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1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1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</w:p>
        </w:tc>
      </w:tr>
    </w:tbl>
    <w:p w:rsidR="006C3C70" w:rsidRDefault="006C3C70" w:rsidP="005F0EED">
      <w:pPr>
        <w:ind w:firstLine="0"/>
      </w:pPr>
    </w:p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9A43FE" w:rsidTr="005B5D87">
        <w:tc>
          <w:tcPr>
            <w:tcW w:w="1101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9A43FE" w:rsidTr="009A43FE">
        <w:tc>
          <w:tcPr>
            <w:tcW w:w="1101" w:type="dxa"/>
            <w:shd w:val="clear" w:color="auto" w:fill="D9D9D9" w:themeFill="background1" w:themeFillShade="D9"/>
          </w:tcPr>
          <w:p w:rsidR="009A43FE" w:rsidRPr="00D54133" w:rsidRDefault="009A43FE" w:rsidP="005B5D87">
            <w:pPr>
              <w:pStyle w:val="12"/>
              <w:ind w:firstLine="0"/>
              <w:jc w:val="left"/>
            </w:pPr>
            <w:r>
              <w:t>-4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9A43FE" w:rsidRPr="00D54133" w:rsidRDefault="009A43FE" w:rsidP="005B5D87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5</w:t>
            </w:r>
          </w:p>
        </w:tc>
        <w:tc>
          <w:tcPr>
            <w:tcW w:w="1102" w:type="dxa"/>
          </w:tcPr>
          <w:p w:rsidR="009A43FE" w:rsidRPr="009A43FE" w:rsidRDefault="009A43FE" w:rsidP="005B5D87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7</w:t>
            </w:r>
          </w:p>
        </w:tc>
        <w:tc>
          <w:tcPr>
            <w:tcW w:w="1102" w:type="dxa"/>
          </w:tcPr>
          <w:p w:rsidR="009A43FE" w:rsidRPr="009A43FE" w:rsidRDefault="009A43FE" w:rsidP="005B5D87">
            <w:pPr>
              <w:pStyle w:val="12"/>
              <w:ind w:firstLine="0"/>
              <w:jc w:val="left"/>
              <w:rPr>
                <w:b/>
              </w:rPr>
            </w:pPr>
            <w:r w:rsidRPr="009A43FE">
              <w:rPr>
                <w:b/>
              </w:rPr>
              <w:t>6</w:t>
            </w:r>
          </w:p>
        </w:tc>
      </w:tr>
      <w:tr w:rsidR="009A43FE" w:rsidTr="005B5D87">
        <w:tc>
          <w:tcPr>
            <w:tcW w:w="1101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1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1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1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  <w:r>
              <w:rPr>
                <w:rFonts w:cs="Times New Roman"/>
              </w:rPr>
              <w:t>↑</w:t>
            </w:r>
          </w:p>
        </w:tc>
      </w:tr>
    </w:tbl>
    <w:p w:rsidR="009A43FE" w:rsidRDefault="009A43FE" w:rsidP="005F0EED">
      <w:pPr>
        <w:ind w:firstLine="0"/>
      </w:pPr>
    </w:p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9A43FE" w:rsidTr="005B5D87">
        <w:tc>
          <w:tcPr>
            <w:tcW w:w="1101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9A43FE" w:rsidRPr="009C7AB5" w:rsidRDefault="009A43FE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9A43FE" w:rsidTr="009A43FE">
        <w:tc>
          <w:tcPr>
            <w:tcW w:w="1101" w:type="dxa"/>
            <w:shd w:val="clear" w:color="auto" w:fill="D9D9D9" w:themeFill="background1" w:themeFillShade="D9"/>
          </w:tcPr>
          <w:p w:rsidR="009A43FE" w:rsidRPr="00D54133" w:rsidRDefault="009A43FE" w:rsidP="005B5D87">
            <w:pPr>
              <w:pStyle w:val="12"/>
              <w:ind w:firstLine="0"/>
              <w:jc w:val="left"/>
            </w:pPr>
            <w:r>
              <w:t>-4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9A43FE" w:rsidRPr="00D54133" w:rsidRDefault="009A43FE" w:rsidP="005B5D87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5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9A43FE" w:rsidRDefault="009A43FE" w:rsidP="009A43FE">
            <w:pPr>
              <w:pStyle w:val="12"/>
              <w:ind w:firstLine="0"/>
              <w:jc w:val="left"/>
            </w:pPr>
            <w:r>
              <w:t>6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9A43FE" w:rsidRDefault="009A43FE" w:rsidP="005B5D87">
            <w:pPr>
              <w:pStyle w:val="12"/>
              <w:ind w:firstLine="0"/>
              <w:jc w:val="left"/>
            </w:pPr>
            <w:r>
              <w:t>7</w:t>
            </w:r>
          </w:p>
        </w:tc>
      </w:tr>
      <w:tr w:rsidR="009A43FE" w:rsidTr="005B5D87">
        <w:tc>
          <w:tcPr>
            <w:tcW w:w="1101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1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1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1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</w:p>
        </w:tc>
        <w:tc>
          <w:tcPr>
            <w:tcW w:w="1102" w:type="dxa"/>
          </w:tcPr>
          <w:p w:rsidR="009A43FE" w:rsidRDefault="009A43FE" w:rsidP="005B5D87">
            <w:pPr>
              <w:ind w:firstLine="0"/>
            </w:pPr>
          </w:p>
        </w:tc>
      </w:tr>
    </w:tbl>
    <w:p w:rsidR="009C7AB5" w:rsidRDefault="009C7AB5">
      <w:pPr>
        <w:spacing w:after="200" w:line="276" w:lineRule="auto"/>
        <w:ind w:firstLine="0"/>
        <w:jc w:val="left"/>
      </w:pPr>
    </w:p>
    <w:p w:rsidR="009A43FE" w:rsidRDefault="009A43FE" w:rsidP="005F0EED">
      <w:pPr>
        <w:ind w:firstLine="0"/>
      </w:pPr>
    </w:p>
    <w:p w:rsidR="00A12651" w:rsidRDefault="00A12651" w:rsidP="00A12651">
      <w:pPr>
        <w:pStyle w:val="3"/>
      </w:pPr>
      <w:bookmarkStart w:id="20" w:name="_Toc533250672"/>
      <w:bookmarkStart w:id="21" w:name="_Toc533625485"/>
      <w:r>
        <w:t>Сортировка вставками</w:t>
      </w:r>
      <w:bookmarkEnd w:id="20"/>
      <w:bookmarkEnd w:id="21"/>
    </w:p>
    <w:p w:rsidR="009A43FE" w:rsidRPr="001B7A0A" w:rsidRDefault="00F12C65" w:rsidP="005B5D87">
      <w:pPr>
        <w:pStyle w:val="12"/>
        <w:rPr>
          <w:rFonts w:eastAsia="Times New Roman" w:cs="Times New Roman"/>
          <w:b/>
          <w:i/>
          <w:szCs w:val="24"/>
          <w:lang w:eastAsia="ru-RU"/>
        </w:rPr>
      </w:pPr>
      <w:r w:rsidRPr="001B7A0A">
        <w:rPr>
          <w:rFonts w:eastAsia="Times New Roman"/>
          <w:b/>
          <w:i/>
          <w:shd w:val="clear" w:color="auto" w:fill="FFFFFF"/>
          <w:lang w:eastAsia="ru-RU"/>
        </w:rPr>
        <w:t>Алгоритм сортировки вставками</w:t>
      </w:r>
      <w:r w:rsidR="009A43FE" w:rsidRPr="001B7A0A">
        <w:rPr>
          <w:rFonts w:eastAsia="Times New Roman"/>
          <w:b/>
          <w:i/>
          <w:shd w:val="clear" w:color="auto" w:fill="FFFFFF"/>
          <w:lang w:eastAsia="ru-RU"/>
        </w:rPr>
        <w:t>:</w:t>
      </w:r>
    </w:p>
    <w:p w:rsidR="009A43FE" w:rsidRPr="009A43FE" w:rsidRDefault="009A43FE" w:rsidP="005B5D87">
      <w:pPr>
        <w:pStyle w:val="12"/>
        <w:numPr>
          <w:ilvl w:val="0"/>
          <w:numId w:val="16"/>
        </w:numPr>
        <w:rPr>
          <w:rFonts w:eastAsia="Times New Roman"/>
          <w:lang w:eastAsia="ru-RU"/>
        </w:rPr>
      </w:pPr>
      <w:r w:rsidRPr="009A43FE">
        <w:rPr>
          <w:rFonts w:eastAsia="Times New Roman"/>
          <w:lang w:eastAsia="ru-RU"/>
        </w:rPr>
        <w:t>Перебираются элементы в неотсортированной части массива.</w:t>
      </w:r>
    </w:p>
    <w:p w:rsidR="00657DB6" w:rsidRPr="005B5D87" w:rsidRDefault="009A43FE" w:rsidP="005B5D87">
      <w:pPr>
        <w:pStyle w:val="12"/>
        <w:numPr>
          <w:ilvl w:val="0"/>
          <w:numId w:val="16"/>
        </w:numPr>
        <w:rPr>
          <w:rFonts w:eastAsia="Times New Roman"/>
          <w:lang w:eastAsia="ru-RU"/>
        </w:rPr>
      </w:pPr>
      <w:r w:rsidRPr="009A43FE">
        <w:rPr>
          <w:rFonts w:eastAsia="Times New Roman"/>
          <w:lang w:eastAsia="ru-RU"/>
        </w:rPr>
        <w:t>Каждый элемент вставляется в отсортированную часть массива на то место, где он должен находиться.</w:t>
      </w:r>
      <w:r w:rsidR="004F7E9F" w:rsidRPr="004F7E9F">
        <w:rPr>
          <w:rFonts w:eastAsia="Times New Roman"/>
          <w:vertAlign w:val="superscript"/>
          <w:lang w:eastAsia="ru-RU"/>
        </w:rPr>
        <w:t>[</w:t>
      </w:r>
      <w:r w:rsidR="004F7E9F">
        <w:rPr>
          <w:rFonts w:eastAsia="Times New Roman"/>
          <w:vertAlign w:val="superscript"/>
          <w:lang w:eastAsia="ru-RU"/>
        </w:rPr>
        <w:fldChar w:fldCharType="begin"/>
      </w:r>
      <w:r w:rsidR="004F7E9F">
        <w:rPr>
          <w:rFonts w:eastAsia="Times New Roman"/>
          <w:vertAlign w:val="superscript"/>
          <w:lang w:eastAsia="ru-RU"/>
        </w:rPr>
        <w:instrText xml:space="preserve"> REF _Ref533631612 \r \h </w:instrText>
      </w:r>
      <w:r w:rsidR="004F7E9F">
        <w:rPr>
          <w:rFonts w:eastAsia="Times New Roman"/>
          <w:vertAlign w:val="superscript"/>
          <w:lang w:eastAsia="ru-RU"/>
        </w:rPr>
      </w:r>
      <w:r w:rsidR="004F7E9F">
        <w:rPr>
          <w:rFonts w:eastAsia="Times New Roman"/>
          <w:vertAlign w:val="superscript"/>
          <w:lang w:eastAsia="ru-RU"/>
        </w:rPr>
        <w:fldChar w:fldCharType="separate"/>
      </w:r>
      <w:r w:rsidR="004F7E9F">
        <w:rPr>
          <w:rFonts w:eastAsia="Times New Roman"/>
          <w:vertAlign w:val="superscript"/>
          <w:lang w:eastAsia="ru-RU"/>
        </w:rPr>
        <w:t>2</w:t>
      </w:r>
      <w:r w:rsidR="004F7E9F">
        <w:rPr>
          <w:rFonts w:eastAsia="Times New Roman"/>
          <w:vertAlign w:val="superscript"/>
          <w:lang w:eastAsia="ru-RU"/>
        </w:rPr>
        <w:fldChar w:fldCharType="end"/>
      </w:r>
      <w:r w:rsidR="004F7E9F" w:rsidRPr="004F7E9F">
        <w:rPr>
          <w:rFonts w:eastAsia="Times New Roman"/>
          <w:vertAlign w:val="superscript"/>
          <w:lang w:eastAsia="ru-RU"/>
        </w:rPr>
        <w:t>]</w:t>
      </w:r>
    </w:p>
    <w:p w:rsidR="00657DB6" w:rsidRDefault="005B5D87" w:rsidP="00CB30E1">
      <w:pPr>
        <w:pStyle w:val="a0"/>
        <w:ind w:left="1701" w:firstLine="0"/>
        <w:jc w:val="left"/>
      </w:pPr>
      <w:bookmarkStart w:id="22" w:name="_Ref533187254"/>
      <w:r>
        <w:t xml:space="preserve">Пример сортировки </w:t>
      </w:r>
      <w:r w:rsidR="002B1B1D">
        <w:t xml:space="preserve"> вставками.</w:t>
      </w:r>
      <w:bookmarkEnd w:id="22"/>
    </w:p>
    <w:p w:rsidR="005B5D87" w:rsidRDefault="005B5D87" w:rsidP="005B5D87"/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5B5D87" w:rsidTr="005B5D87"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5B5D87" w:rsidTr="005B5D87">
        <w:tc>
          <w:tcPr>
            <w:tcW w:w="1101" w:type="dxa"/>
          </w:tcPr>
          <w:p w:rsidR="005B5D87" w:rsidRPr="005B5D87" w:rsidRDefault="005B5D87" w:rsidP="005B5D87">
            <w:pPr>
              <w:pStyle w:val="12"/>
              <w:ind w:firstLine="0"/>
              <w:jc w:val="left"/>
            </w:pPr>
            <w:r w:rsidRPr="005B5D87">
              <w:t>5</w:t>
            </w:r>
          </w:p>
        </w:tc>
        <w:tc>
          <w:tcPr>
            <w:tcW w:w="1101" w:type="dxa"/>
          </w:tcPr>
          <w:p w:rsidR="005B5D87" w:rsidRDefault="005B5D87" w:rsidP="005B5D87">
            <w:pPr>
              <w:pStyle w:val="12"/>
              <w:ind w:firstLine="0"/>
              <w:jc w:val="left"/>
            </w:pPr>
          </w:p>
        </w:tc>
        <w:tc>
          <w:tcPr>
            <w:tcW w:w="1101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1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</w:tcPr>
          <w:p w:rsidR="005B5D87" w:rsidRPr="005B5D87" w:rsidRDefault="005B5D87" w:rsidP="005B5D87">
            <w:pPr>
              <w:pStyle w:val="12"/>
              <w:ind w:firstLine="0"/>
              <w:jc w:val="left"/>
            </w:pPr>
            <w:r w:rsidRPr="005B5D87">
              <w:t>-4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5B5D87" w:rsidTr="005B5D87">
        <w:tc>
          <w:tcPr>
            <w:tcW w:w="1101" w:type="dxa"/>
          </w:tcPr>
          <w:p w:rsidR="005B5D87" w:rsidRPr="00D54133" w:rsidRDefault="005B5D87" w:rsidP="005B5D87">
            <w:pPr>
              <w:ind w:firstLine="0"/>
              <w:rPr>
                <w:b/>
              </w:rPr>
            </w:pPr>
          </w:p>
        </w:tc>
        <w:tc>
          <w:tcPr>
            <w:tcW w:w="1101" w:type="dxa"/>
          </w:tcPr>
          <w:p w:rsidR="005B5D87" w:rsidRPr="00F12C65" w:rsidRDefault="005B5D87" w:rsidP="005B5D87">
            <w:pPr>
              <w:ind w:firstLine="0"/>
              <w:rPr>
                <w:b/>
              </w:rPr>
            </w:pPr>
            <w:r w:rsidRPr="00F12C65">
              <w:rPr>
                <w:b/>
              </w:rPr>
              <w:t>2</w:t>
            </w:r>
          </w:p>
        </w:tc>
        <w:tc>
          <w:tcPr>
            <w:tcW w:w="1101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1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</w:tr>
    </w:tbl>
    <w:p w:rsidR="005B5D87" w:rsidRDefault="005B5D87" w:rsidP="00CB30E1">
      <w:pPr>
        <w:ind w:firstLine="0"/>
      </w:pPr>
    </w:p>
    <w:p w:rsidR="009C7AB5" w:rsidRDefault="009C7AB5" w:rsidP="005B5D87"/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5B5D87" w:rsidTr="005B5D87"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5B5D87" w:rsidTr="005B5D87">
        <w:tc>
          <w:tcPr>
            <w:tcW w:w="1101" w:type="dxa"/>
          </w:tcPr>
          <w:p w:rsidR="005B5D87" w:rsidRPr="005B5D87" w:rsidRDefault="005B5D87" w:rsidP="005B5D87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1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 w:rsidRPr="005B5D87">
              <w:t>5</w:t>
            </w:r>
          </w:p>
        </w:tc>
        <w:tc>
          <w:tcPr>
            <w:tcW w:w="1101" w:type="dxa"/>
          </w:tcPr>
          <w:p w:rsidR="005B5D87" w:rsidRDefault="005B5D87" w:rsidP="005B5D87">
            <w:pPr>
              <w:pStyle w:val="12"/>
              <w:ind w:firstLine="0"/>
              <w:jc w:val="left"/>
            </w:pPr>
          </w:p>
        </w:tc>
        <w:tc>
          <w:tcPr>
            <w:tcW w:w="1101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</w:tcPr>
          <w:p w:rsidR="005B5D87" w:rsidRPr="005B5D87" w:rsidRDefault="005B5D87" w:rsidP="005B5D87">
            <w:pPr>
              <w:pStyle w:val="12"/>
              <w:ind w:firstLine="0"/>
              <w:jc w:val="left"/>
            </w:pPr>
            <w:r w:rsidRPr="005B5D87">
              <w:t>-4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5B5D87" w:rsidTr="005B5D87">
        <w:tc>
          <w:tcPr>
            <w:tcW w:w="1101" w:type="dxa"/>
          </w:tcPr>
          <w:p w:rsidR="005B5D87" w:rsidRPr="00D54133" w:rsidRDefault="005B5D87" w:rsidP="005B5D87">
            <w:pPr>
              <w:ind w:firstLine="0"/>
              <w:rPr>
                <w:b/>
              </w:rPr>
            </w:pPr>
          </w:p>
        </w:tc>
        <w:tc>
          <w:tcPr>
            <w:tcW w:w="1101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1" w:type="dxa"/>
          </w:tcPr>
          <w:p w:rsidR="005B5D87" w:rsidRPr="00F12C65" w:rsidRDefault="005B5D87" w:rsidP="005B5D87">
            <w:pPr>
              <w:ind w:firstLine="0"/>
              <w:rPr>
                <w:b/>
              </w:rPr>
            </w:pPr>
            <w:r w:rsidRPr="00F12C65">
              <w:rPr>
                <w:b/>
              </w:rPr>
              <w:t>4</w:t>
            </w:r>
          </w:p>
        </w:tc>
        <w:tc>
          <w:tcPr>
            <w:tcW w:w="1101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</w:tr>
    </w:tbl>
    <w:p w:rsidR="005B5D87" w:rsidRDefault="005B5D87" w:rsidP="005B5D87"/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5B5D87" w:rsidTr="005B5D87"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5B5D87" w:rsidTr="005B5D87">
        <w:tc>
          <w:tcPr>
            <w:tcW w:w="1101" w:type="dxa"/>
          </w:tcPr>
          <w:p w:rsidR="005B5D87" w:rsidRPr="005B5D87" w:rsidRDefault="005B5D87" w:rsidP="005B5D87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1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1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 w:rsidRPr="005B5D87">
              <w:t>5</w:t>
            </w:r>
          </w:p>
        </w:tc>
        <w:tc>
          <w:tcPr>
            <w:tcW w:w="1101" w:type="dxa"/>
          </w:tcPr>
          <w:p w:rsidR="005B5D87" w:rsidRDefault="005B5D87" w:rsidP="005B5D87">
            <w:pPr>
              <w:pStyle w:val="12"/>
              <w:ind w:firstLine="0"/>
              <w:jc w:val="left"/>
            </w:pP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</w:tcPr>
          <w:p w:rsidR="005B5D87" w:rsidRPr="005B5D87" w:rsidRDefault="005B5D87" w:rsidP="005B5D87">
            <w:pPr>
              <w:pStyle w:val="12"/>
              <w:ind w:firstLine="0"/>
              <w:jc w:val="left"/>
            </w:pPr>
            <w:r w:rsidRPr="005B5D87">
              <w:t>-4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5B5D87" w:rsidTr="005B5D87">
        <w:tc>
          <w:tcPr>
            <w:tcW w:w="1101" w:type="dxa"/>
          </w:tcPr>
          <w:p w:rsidR="005B5D87" w:rsidRPr="00D54133" w:rsidRDefault="005B5D87" w:rsidP="005B5D87">
            <w:pPr>
              <w:ind w:firstLine="0"/>
              <w:rPr>
                <w:b/>
              </w:rPr>
            </w:pPr>
          </w:p>
        </w:tc>
        <w:tc>
          <w:tcPr>
            <w:tcW w:w="1101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1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1" w:type="dxa"/>
          </w:tcPr>
          <w:p w:rsidR="005B5D87" w:rsidRPr="00F12C65" w:rsidRDefault="005B5D87" w:rsidP="005B5D87">
            <w:pPr>
              <w:ind w:firstLine="0"/>
              <w:rPr>
                <w:b/>
              </w:rPr>
            </w:pPr>
            <w:r w:rsidRPr="00F12C65">
              <w:rPr>
                <w:b/>
              </w:rPr>
              <w:t>-3</w:t>
            </w: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</w:tr>
    </w:tbl>
    <w:p w:rsidR="005B5D87" w:rsidRDefault="005B5D87" w:rsidP="005B5D87"/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5B5D87" w:rsidTr="005B5D87"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5B5D87" w:rsidTr="005B5D87">
        <w:tc>
          <w:tcPr>
            <w:tcW w:w="1101" w:type="dxa"/>
          </w:tcPr>
          <w:p w:rsidR="005B5D87" w:rsidRPr="005B5D87" w:rsidRDefault="005B5D87" w:rsidP="005B5D87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1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1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 w:rsidRPr="005B5D87">
              <w:t>5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</w:p>
        </w:tc>
        <w:tc>
          <w:tcPr>
            <w:tcW w:w="1102" w:type="dxa"/>
          </w:tcPr>
          <w:p w:rsidR="005B5D87" w:rsidRPr="005B5D87" w:rsidRDefault="005B5D87" w:rsidP="005B5D87">
            <w:pPr>
              <w:pStyle w:val="12"/>
              <w:ind w:firstLine="0"/>
              <w:jc w:val="left"/>
            </w:pPr>
            <w:r w:rsidRPr="005B5D87">
              <w:t>-4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5B5D87" w:rsidTr="005B5D87">
        <w:tc>
          <w:tcPr>
            <w:tcW w:w="1101" w:type="dxa"/>
          </w:tcPr>
          <w:p w:rsidR="005B5D87" w:rsidRPr="00D54133" w:rsidRDefault="005B5D87" w:rsidP="005B5D87">
            <w:pPr>
              <w:ind w:firstLine="0"/>
              <w:rPr>
                <w:b/>
              </w:rPr>
            </w:pPr>
          </w:p>
        </w:tc>
        <w:tc>
          <w:tcPr>
            <w:tcW w:w="1101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1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1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Pr="00F12C65" w:rsidRDefault="005B5D87" w:rsidP="005B5D87">
            <w:pPr>
              <w:ind w:firstLine="0"/>
              <w:rPr>
                <w:b/>
              </w:rPr>
            </w:pPr>
            <w:r w:rsidRPr="00F12C65">
              <w:rPr>
                <w:b/>
              </w:rPr>
              <w:t>0</w:t>
            </w: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</w:tr>
    </w:tbl>
    <w:p w:rsidR="005B5D87" w:rsidRDefault="005B5D87" w:rsidP="005B5D87"/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5B5D87" w:rsidTr="005B5D87"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5B5D87" w:rsidTr="005B5D87">
        <w:tc>
          <w:tcPr>
            <w:tcW w:w="1101" w:type="dxa"/>
          </w:tcPr>
          <w:p w:rsidR="005B5D87" w:rsidRPr="005B5D87" w:rsidRDefault="005B5D87" w:rsidP="005B5D87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1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1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 w:rsidRPr="005B5D87">
              <w:t>5</w:t>
            </w:r>
          </w:p>
        </w:tc>
        <w:tc>
          <w:tcPr>
            <w:tcW w:w="1102" w:type="dxa"/>
          </w:tcPr>
          <w:p w:rsidR="005B5D87" w:rsidRPr="005B5D87" w:rsidRDefault="005B5D87" w:rsidP="005B5D87">
            <w:pPr>
              <w:pStyle w:val="12"/>
              <w:ind w:firstLine="0"/>
              <w:jc w:val="left"/>
            </w:pP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-2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5B5D87" w:rsidTr="005B5D87">
        <w:tc>
          <w:tcPr>
            <w:tcW w:w="1101" w:type="dxa"/>
          </w:tcPr>
          <w:p w:rsidR="005B5D87" w:rsidRPr="00D54133" w:rsidRDefault="005B5D87" w:rsidP="005B5D87">
            <w:pPr>
              <w:ind w:firstLine="0"/>
              <w:rPr>
                <w:b/>
              </w:rPr>
            </w:pPr>
          </w:p>
        </w:tc>
        <w:tc>
          <w:tcPr>
            <w:tcW w:w="1101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1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1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Pr="00F12C65" w:rsidRDefault="005B5D87" w:rsidP="005B5D87">
            <w:pPr>
              <w:ind w:firstLine="0"/>
              <w:rPr>
                <w:b/>
              </w:rPr>
            </w:pPr>
            <w:r w:rsidRPr="00F12C65">
              <w:rPr>
                <w:b/>
              </w:rPr>
              <w:t>-4</w:t>
            </w: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</w:tr>
    </w:tbl>
    <w:p w:rsidR="005B5D87" w:rsidRDefault="005B5D87" w:rsidP="005B5D87"/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5B5D87" w:rsidTr="005B5D87"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5B5D87" w:rsidTr="005B5D87">
        <w:tc>
          <w:tcPr>
            <w:tcW w:w="1101" w:type="dxa"/>
          </w:tcPr>
          <w:p w:rsidR="005B5D87" w:rsidRPr="005B5D87" w:rsidRDefault="005B5D87" w:rsidP="005B5D87">
            <w:pPr>
              <w:pStyle w:val="12"/>
              <w:ind w:firstLine="0"/>
              <w:jc w:val="left"/>
            </w:pPr>
            <w:r w:rsidRPr="005B5D87">
              <w:t>-4</w:t>
            </w:r>
          </w:p>
        </w:tc>
        <w:tc>
          <w:tcPr>
            <w:tcW w:w="1101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1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2" w:type="dxa"/>
          </w:tcPr>
          <w:p w:rsidR="005B5D87" w:rsidRPr="005B5D87" w:rsidRDefault="005B5D87" w:rsidP="005B5D87">
            <w:pPr>
              <w:pStyle w:val="12"/>
              <w:ind w:firstLine="0"/>
              <w:jc w:val="left"/>
            </w:pPr>
            <w:r w:rsidRPr="005B5D87">
              <w:t>5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</w:tcPr>
          <w:p w:rsidR="005B5D87" w:rsidRDefault="005B5D87" w:rsidP="005B5D87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5B5D87" w:rsidTr="005B5D87">
        <w:tc>
          <w:tcPr>
            <w:tcW w:w="1101" w:type="dxa"/>
          </w:tcPr>
          <w:p w:rsidR="005B5D87" w:rsidRPr="00D54133" w:rsidRDefault="005B5D87" w:rsidP="005B5D87">
            <w:pPr>
              <w:ind w:firstLine="0"/>
              <w:rPr>
                <w:b/>
              </w:rPr>
            </w:pPr>
          </w:p>
        </w:tc>
        <w:tc>
          <w:tcPr>
            <w:tcW w:w="1101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1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1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Pr="00F12C65" w:rsidRDefault="005B5D87" w:rsidP="005B5D87">
            <w:pPr>
              <w:ind w:firstLine="0"/>
              <w:rPr>
                <w:b/>
              </w:rPr>
            </w:pPr>
            <w:r w:rsidRPr="00F12C65">
              <w:rPr>
                <w:b/>
              </w:rPr>
              <w:t>-2</w:t>
            </w: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  <w:tc>
          <w:tcPr>
            <w:tcW w:w="1102" w:type="dxa"/>
          </w:tcPr>
          <w:p w:rsidR="005B5D87" w:rsidRDefault="005B5D87" w:rsidP="005B5D87">
            <w:pPr>
              <w:ind w:firstLine="0"/>
            </w:pPr>
          </w:p>
        </w:tc>
      </w:tr>
    </w:tbl>
    <w:p w:rsidR="005B5D87" w:rsidRPr="009C7AB5" w:rsidRDefault="005B5D87" w:rsidP="005B5D87">
      <w:pPr>
        <w:rPr>
          <w:sz w:val="22"/>
        </w:rPr>
      </w:pPr>
    </w:p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5B5D87" w:rsidRPr="009C7AB5" w:rsidTr="005B5D87"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5B5D87" w:rsidRPr="009C7AB5" w:rsidRDefault="005B5D87" w:rsidP="005B5D87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F12C65" w:rsidTr="005B5D87">
        <w:tc>
          <w:tcPr>
            <w:tcW w:w="1101" w:type="dxa"/>
          </w:tcPr>
          <w:p w:rsidR="00F12C65" w:rsidRPr="005B5D87" w:rsidRDefault="00F12C65" w:rsidP="005B5D87">
            <w:pPr>
              <w:pStyle w:val="12"/>
              <w:ind w:firstLine="0"/>
              <w:jc w:val="left"/>
            </w:pPr>
            <w:r w:rsidRPr="005B5D87">
              <w:t>-4</w:t>
            </w:r>
          </w:p>
        </w:tc>
        <w:tc>
          <w:tcPr>
            <w:tcW w:w="1101" w:type="dxa"/>
          </w:tcPr>
          <w:p w:rsidR="00F12C65" w:rsidRDefault="00F12C65" w:rsidP="005B5D87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</w:tcPr>
          <w:p w:rsidR="00F12C65" w:rsidRDefault="00F12C65" w:rsidP="00EE621D">
            <w:pPr>
              <w:ind w:firstLine="0"/>
            </w:pPr>
            <w:r>
              <w:t>-2</w:t>
            </w:r>
          </w:p>
        </w:tc>
        <w:tc>
          <w:tcPr>
            <w:tcW w:w="1101" w:type="dxa"/>
          </w:tcPr>
          <w:p w:rsidR="00F12C65" w:rsidRDefault="00F12C65" w:rsidP="005B5D87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</w:tcPr>
          <w:p w:rsidR="00F12C65" w:rsidRDefault="00F12C65" w:rsidP="005B5D87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2" w:type="dxa"/>
          </w:tcPr>
          <w:p w:rsidR="00F12C65" w:rsidRPr="005B5D87" w:rsidRDefault="00F12C65" w:rsidP="005B5D87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2" w:type="dxa"/>
          </w:tcPr>
          <w:p w:rsidR="00F12C65" w:rsidRDefault="00F12C65" w:rsidP="005B5D87">
            <w:pPr>
              <w:pStyle w:val="12"/>
              <w:ind w:firstLine="0"/>
              <w:jc w:val="left"/>
            </w:pPr>
            <w:r w:rsidRPr="005B5D87">
              <w:t>5</w:t>
            </w:r>
          </w:p>
        </w:tc>
        <w:tc>
          <w:tcPr>
            <w:tcW w:w="1102" w:type="dxa"/>
          </w:tcPr>
          <w:p w:rsidR="00F12C65" w:rsidRDefault="00F12C65" w:rsidP="005B5D87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F12C65" w:rsidRDefault="00F12C65" w:rsidP="005B5D87">
            <w:pPr>
              <w:pStyle w:val="12"/>
              <w:ind w:firstLine="0"/>
              <w:jc w:val="left"/>
            </w:pPr>
          </w:p>
        </w:tc>
        <w:tc>
          <w:tcPr>
            <w:tcW w:w="1102" w:type="dxa"/>
          </w:tcPr>
          <w:p w:rsidR="00F12C65" w:rsidRDefault="00F12C65" w:rsidP="005B5D87">
            <w:pPr>
              <w:pStyle w:val="12"/>
              <w:ind w:firstLine="0"/>
              <w:jc w:val="left"/>
            </w:pPr>
            <w:r>
              <w:t>6</w:t>
            </w:r>
          </w:p>
        </w:tc>
      </w:tr>
      <w:tr w:rsidR="00F12C65" w:rsidTr="005B5D87">
        <w:tc>
          <w:tcPr>
            <w:tcW w:w="1101" w:type="dxa"/>
          </w:tcPr>
          <w:p w:rsidR="00F12C65" w:rsidRPr="00D54133" w:rsidRDefault="00F12C65" w:rsidP="005B5D87">
            <w:pPr>
              <w:ind w:firstLine="0"/>
              <w:rPr>
                <w:b/>
              </w:rPr>
            </w:pPr>
          </w:p>
        </w:tc>
        <w:tc>
          <w:tcPr>
            <w:tcW w:w="1101" w:type="dxa"/>
          </w:tcPr>
          <w:p w:rsidR="00F12C65" w:rsidRDefault="00F12C65" w:rsidP="005B5D87">
            <w:pPr>
              <w:ind w:firstLine="0"/>
            </w:pPr>
          </w:p>
        </w:tc>
        <w:tc>
          <w:tcPr>
            <w:tcW w:w="1101" w:type="dxa"/>
          </w:tcPr>
          <w:p w:rsidR="00F12C65" w:rsidRDefault="00F12C65" w:rsidP="005B5D87">
            <w:pPr>
              <w:ind w:firstLine="0"/>
            </w:pPr>
          </w:p>
        </w:tc>
        <w:tc>
          <w:tcPr>
            <w:tcW w:w="1101" w:type="dxa"/>
          </w:tcPr>
          <w:p w:rsidR="00F12C65" w:rsidRDefault="00F12C65" w:rsidP="005B5D87">
            <w:pPr>
              <w:ind w:firstLine="0"/>
            </w:pPr>
          </w:p>
        </w:tc>
        <w:tc>
          <w:tcPr>
            <w:tcW w:w="1102" w:type="dxa"/>
          </w:tcPr>
          <w:p w:rsidR="00F12C65" w:rsidRDefault="00F12C65" w:rsidP="005B5D87">
            <w:pPr>
              <w:ind w:firstLine="0"/>
            </w:pPr>
          </w:p>
        </w:tc>
        <w:tc>
          <w:tcPr>
            <w:tcW w:w="1102" w:type="dxa"/>
          </w:tcPr>
          <w:p w:rsidR="00F12C65" w:rsidRDefault="00F12C65" w:rsidP="005B5D87">
            <w:pPr>
              <w:ind w:firstLine="0"/>
            </w:pPr>
          </w:p>
        </w:tc>
        <w:tc>
          <w:tcPr>
            <w:tcW w:w="1102" w:type="dxa"/>
          </w:tcPr>
          <w:p w:rsidR="00F12C65" w:rsidRDefault="00F12C65" w:rsidP="005B5D87">
            <w:pPr>
              <w:ind w:firstLine="0"/>
            </w:pPr>
          </w:p>
        </w:tc>
        <w:tc>
          <w:tcPr>
            <w:tcW w:w="1102" w:type="dxa"/>
          </w:tcPr>
          <w:p w:rsidR="00F12C65" w:rsidRDefault="00F12C65" w:rsidP="005B5D87">
            <w:pPr>
              <w:ind w:firstLine="0"/>
            </w:pPr>
          </w:p>
        </w:tc>
        <w:tc>
          <w:tcPr>
            <w:tcW w:w="1102" w:type="dxa"/>
          </w:tcPr>
          <w:p w:rsidR="00F12C65" w:rsidRPr="00F12C65" w:rsidRDefault="00F12C65" w:rsidP="005B5D87">
            <w:pPr>
              <w:ind w:firstLine="0"/>
              <w:rPr>
                <w:b/>
              </w:rPr>
            </w:pPr>
            <w:r w:rsidRPr="00F12C65">
              <w:rPr>
                <w:b/>
              </w:rPr>
              <w:t>1</w:t>
            </w:r>
          </w:p>
        </w:tc>
        <w:tc>
          <w:tcPr>
            <w:tcW w:w="1102" w:type="dxa"/>
          </w:tcPr>
          <w:p w:rsidR="00F12C65" w:rsidRDefault="00F12C65" w:rsidP="005B5D87">
            <w:pPr>
              <w:ind w:firstLine="0"/>
            </w:pPr>
          </w:p>
        </w:tc>
      </w:tr>
    </w:tbl>
    <w:p w:rsidR="005B5D87" w:rsidRDefault="005B5D87" w:rsidP="005B5D87"/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F12C65" w:rsidTr="00EE621D">
        <w:tc>
          <w:tcPr>
            <w:tcW w:w="1101" w:type="dxa"/>
          </w:tcPr>
          <w:p w:rsidR="00F12C65" w:rsidRPr="009C7AB5" w:rsidRDefault="00F12C65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F12C65" w:rsidRPr="009C7AB5" w:rsidRDefault="00F12C65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F12C65" w:rsidRPr="009C7AB5" w:rsidRDefault="00F12C65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F12C65" w:rsidRPr="009C7AB5" w:rsidRDefault="00F12C65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F12C65" w:rsidRPr="009C7AB5" w:rsidRDefault="00F12C65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F12C65" w:rsidRPr="009C7AB5" w:rsidRDefault="00F12C65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F12C65" w:rsidRPr="009C7AB5" w:rsidRDefault="00F12C65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F12C65" w:rsidRPr="009C7AB5" w:rsidRDefault="00F12C65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F12C65" w:rsidRPr="009C7AB5" w:rsidRDefault="00F12C65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F12C65" w:rsidRPr="009C7AB5" w:rsidRDefault="00F12C65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F12C65" w:rsidTr="00EE621D">
        <w:tc>
          <w:tcPr>
            <w:tcW w:w="1101" w:type="dxa"/>
          </w:tcPr>
          <w:p w:rsidR="00F12C65" w:rsidRPr="005B5D87" w:rsidRDefault="00F12C65" w:rsidP="00EE621D">
            <w:pPr>
              <w:pStyle w:val="12"/>
              <w:ind w:firstLine="0"/>
              <w:jc w:val="left"/>
            </w:pPr>
            <w:r w:rsidRPr="005B5D87">
              <w:t>-4</w:t>
            </w:r>
          </w:p>
        </w:tc>
        <w:tc>
          <w:tcPr>
            <w:tcW w:w="1101" w:type="dxa"/>
          </w:tcPr>
          <w:p w:rsidR="00F12C65" w:rsidRDefault="00F12C65" w:rsidP="00EE621D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</w:tcPr>
          <w:p w:rsidR="00F12C65" w:rsidRDefault="00F12C65" w:rsidP="00EE621D">
            <w:pPr>
              <w:ind w:firstLine="0"/>
            </w:pPr>
            <w:r>
              <w:t>-2</w:t>
            </w:r>
          </w:p>
        </w:tc>
        <w:tc>
          <w:tcPr>
            <w:tcW w:w="1101" w:type="dxa"/>
          </w:tcPr>
          <w:p w:rsidR="00F12C65" w:rsidRDefault="00F12C65" w:rsidP="00EE621D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</w:tcPr>
          <w:p w:rsidR="00F12C65" w:rsidRDefault="00F12C65" w:rsidP="00EE621D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</w:tcPr>
          <w:p w:rsidR="00F12C65" w:rsidRPr="005B5D87" w:rsidRDefault="00F12C65" w:rsidP="00EE621D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2" w:type="dxa"/>
          </w:tcPr>
          <w:p w:rsidR="00F12C65" w:rsidRDefault="00F12C65" w:rsidP="00EE621D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2" w:type="dxa"/>
          </w:tcPr>
          <w:p w:rsidR="00F12C65" w:rsidRDefault="00F12C65" w:rsidP="00EE621D">
            <w:pPr>
              <w:pStyle w:val="12"/>
              <w:ind w:firstLine="0"/>
              <w:jc w:val="left"/>
            </w:pPr>
            <w:r w:rsidRPr="005B5D87">
              <w:t>5</w:t>
            </w:r>
          </w:p>
        </w:tc>
        <w:tc>
          <w:tcPr>
            <w:tcW w:w="1102" w:type="dxa"/>
          </w:tcPr>
          <w:p w:rsidR="00F12C65" w:rsidRDefault="00F12C65" w:rsidP="00EE621D">
            <w:pPr>
              <w:pStyle w:val="12"/>
              <w:ind w:firstLine="0"/>
              <w:jc w:val="left"/>
            </w:pPr>
            <w:r>
              <w:t>7</w:t>
            </w:r>
          </w:p>
        </w:tc>
        <w:tc>
          <w:tcPr>
            <w:tcW w:w="1102" w:type="dxa"/>
          </w:tcPr>
          <w:p w:rsidR="00F12C65" w:rsidRDefault="00F12C65" w:rsidP="00EE621D">
            <w:pPr>
              <w:pStyle w:val="12"/>
              <w:ind w:firstLine="0"/>
              <w:jc w:val="left"/>
            </w:pPr>
          </w:p>
        </w:tc>
      </w:tr>
      <w:tr w:rsidR="00F12C65" w:rsidTr="00EE621D">
        <w:tc>
          <w:tcPr>
            <w:tcW w:w="1101" w:type="dxa"/>
          </w:tcPr>
          <w:p w:rsidR="00F12C65" w:rsidRPr="00D54133" w:rsidRDefault="00F12C65" w:rsidP="00EE621D">
            <w:pPr>
              <w:ind w:firstLine="0"/>
              <w:rPr>
                <w:b/>
              </w:rPr>
            </w:pPr>
          </w:p>
        </w:tc>
        <w:tc>
          <w:tcPr>
            <w:tcW w:w="1101" w:type="dxa"/>
          </w:tcPr>
          <w:p w:rsidR="00F12C65" w:rsidRDefault="00F12C65" w:rsidP="00EE621D">
            <w:pPr>
              <w:ind w:firstLine="0"/>
            </w:pPr>
          </w:p>
        </w:tc>
        <w:tc>
          <w:tcPr>
            <w:tcW w:w="1101" w:type="dxa"/>
          </w:tcPr>
          <w:p w:rsidR="00F12C65" w:rsidRDefault="00F12C65" w:rsidP="00EE621D">
            <w:pPr>
              <w:ind w:firstLine="0"/>
            </w:pPr>
          </w:p>
        </w:tc>
        <w:tc>
          <w:tcPr>
            <w:tcW w:w="1101" w:type="dxa"/>
          </w:tcPr>
          <w:p w:rsidR="00F12C65" w:rsidRDefault="00F12C65" w:rsidP="00EE621D">
            <w:pPr>
              <w:ind w:firstLine="0"/>
            </w:pPr>
          </w:p>
        </w:tc>
        <w:tc>
          <w:tcPr>
            <w:tcW w:w="1102" w:type="dxa"/>
          </w:tcPr>
          <w:p w:rsidR="00F12C65" w:rsidRDefault="00F12C65" w:rsidP="00EE621D">
            <w:pPr>
              <w:ind w:firstLine="0"/>
            </w:pPr>
          </w:p>
        </w:tc>
        <w:tc>
          <w:tcPr>
            <w:tcW w:w="1102" w:type="dxa"/>
          </w:tcPr>
          <w:p w:rsidR="00F12C65" w:rsidRDefault="00F12C65" w:rsidP="00EE621D">
            <w:pPr>
              <w:ind w:firstLine="0"/>
            </w:pPr>
          </w:p>
        </w:tc>
        <w:tc>
          <w:tcPr>
            <w:tcW w:w="1102" w:type="dxa"/>
          </w:tcPr>
          <w:p w:rsidR="00F12C65" w:rsidRDefault="00F12C65" w:rsidP="00EE621D">
            <w:pPr>
              <w:ind w:firstLine="0"/>
            </w:pPr>
          </w:p>
        </w:tc>
        <w:tc>
          <w:tcPr>
            <w:tcW w:w="1102" w:type="dxa"/>
          </w:tcPr>
          <w:p w:rsidR="00F12C65" w:rsidRDefault="00F12C65" w:rsidP="00EE621D">
            <w:pPr>
              <w:ind w:firstLine="0"/>
            </w:pPr>
          </w:p>
        </w:tc>
        <w:tc>
          <w:tcPr>
            <w:tcW w:w="1102" w:type="dxa"/>
          </w:tcPr>
          <w:p w:rsidR="00F12C65" w:rsidRDefault="00F12C65" w:rsidP="00EE621D">
            <w:pPr>
              <w:ind w:firstLine="0"/>
            </w:pPr>
          </w:p>
        </w:tc>
        <w:tc>
          <w:tcPr>
            <w:tcW w:w="1102" w:type="dxa"/>
          </w:tcPr>
          <w:p w:rsidR="00F12C65" w:rsidRPr="00F12C65" w:rsidRDefault="00F12C65" w:rsidP="00EE621D">
            <w:pPr>
              <w:ind w:firstLine="0"/>
              <w:rPr>
                <w:b/>
              </w:rPr>
            </w:pPr>
            <w:r w:rsidRPr="00F12C65">
              <w:rPr>
                <w:b/>
              </w:rPr>
              <w:t>6</w:t>
            </w:r>
          </w:p>
        </w:tc>
      </w:tr>
    </w:tbl>
    <w:p w:rsidR="005B5D87" w:rsidRDefault="005B5D87" w:rsidP="005B5D87"/>
    <w:tbl>
      <w:tblPr>
        <w:tblStyle w:val="aff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F12C65" w:rsidTr="00EE621D">
        <w:tc>
          <w:tcPr>
            <w:tcW w:w="1101" w:type="dxa"/>
          </w:tcPr>
          <w:p w:rsidR="00F12C65" w:rsidRPr="009C7AB5" w:rsidRDefault="00F12C65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F12C65" w:rsidRPr="009C7AB5" w:rsidRDefault="00F12C65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F12C65" w:rsidRPr="009C7AB5" w:rsidRDefault="00F12C65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F12C65" w:rsidRPr="009C7AB5" w:rsidRDefault="00F12C65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F12C65" w:rsidRPr="009C7AB5" w:rsidRDefault="00F12C65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F12C65" w:rsidRPr="009C7AB5" w:rsidRDefault="00F12C65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F12C65" w:rsidRPr="009C7AB5" w:rsidRDefault="00F12C65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F12C65" w:rsidRPr="009C7AB5" w:rsidRDefault="00F12C65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F12C65" w:rsidRPr="009C7AB5" w:rsidRDefault="00F12C65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F12C65" w:rsidRPr="009C7AB5" w:rsidRDefault="00F12C65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</w:tr>
      <w:tr w:rsidR="00F12C65" w:rsidTr="00F12C65">
        <w:tc>
          <w:tcPr>
            <w:tcW w:w="1101" w:type="dxa"/>
            <w:shd w:val="clear" w:color="auto" w:fill="D9D9D9" w:themeFill="background1" w:themeFillShade="D9"/>
          </w:tcPr>
          <w:p w:rsidR="00F12C65" w:rsidRPr="005B5D87" w:rsidRDefault="00F12C65" w:rsidP="00EE621D">
            <w:pPr>
              <w:pStyle w:val="12"/>
              <w:ind w:firstLine="0"/>
              <w:jc w:val="left"/>
            </w:pPr>
            <w:r w:rsidRPr="005B5D87">
              <w:t>-4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F12C65" w:rsidRDefault="00F12C65" w:rsidP="00EE621D">
            <w:pPr>
              <w:pStyle w:val="12"/>
              <w:ind w:firstLine="0"/>
              <w:jc w:val="left"/>
            </w:pPr>
            <w:r>
              <w:t>-3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F12C65" w:rsidRDefault="00F12C65" w:rsidP="00EE621D">
            <w:pPr>
              <w:ind w:firstLine="0"/>
            </w:pPr>
            <w:r>
              <w:t>-2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F12C65" w:rsidRDefault="00F12C65" w:rsidP="00EE621D">
            <w:pPr>
              <w:pStyle w:val="12"/>
              <w:ind w:firstLine="0"/>
              <w:jc w:val="left"/>
            </w:pPr>
            <w:r>
              <w:t>0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F12C65" w:rsidRDefault="00F12C65" w:rsidP="00EE621D">
            <w:pPr>
              <w:pStyle w:val="12"/>
              <w:ind w:firstLine="0"/>
              <w:jc w:val="left"/>
            </w:pPr>
            <w:r>
              <w:t>1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F12C65" w:rsidRPr="005B5D87" w:rsidRDefault="00F12C65" w:rsidP="00EE621D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F12C65" w:rsidRDefault="00F12C65" w:rsidP="00EE621D">
            <w:pPr>
              <w:pStyle w:val="12"/>
              <w:ind w:firstLine="0"/>
              <w:jc w:val="left"/>
            </w:pPr>
            <w:r>
              <w:t>4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F12C65" w:rsidRDefault="00F12C65" w:rsidP="00EE621D">
            <w:pPr>
              <w:pStyle w:val="12"/>
              <w:ind w:firstLine="0"/>
              <w:jc w:val="left"/>
            </w:pPr>
            <w:r w:rsidRPr="005B5D87">
              <w:t>5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F12C65" w:rsidRDefault="00F12C65" w:rsidP="00EE621D">
            <w:pPr>
              <w:pStyle w:val="12"/>
              <w:ind w:firstLine="0"/>
              <w:jc w:val="left"/>
            </w:pPr>
            <w:r>
              <w:t>6</w:t>
            </w:r>
          </w:p>
        </w:tc>
        <w:tc>
          <w:tcPr>
            <w:tcW w:w="1102" w:type="dxa"/>
            <w:shd w:val="clear" w:color="auto" w:fill="D9D9D9" w:themeFill="background1" w:themeFillShade="D9"/>
          </w:tcPr>
          <w:p w:rsidR="00F12C65" w:rsidRDefault="00F12C65" w:rsidP="00EE621D">
            <w:pPr>
              <w:pStyle w:val="12"/>
              <w:ind w:firstLine="0"/>
              <w:jc w:val="left"/>
            </w:pPr>
            <w:r>
              <w:t>7</w:t>
            </w:r>
          </w:p>
        </w:tc>
      </w:tr>
      <w:tr w:rsidR="00F12C65" w:rsidTr="00EE621D">
        <w:tc>
          <w:tcPr>
            <w:tcW w:w="1101" w:type="dxa"/>
          </w:tcPr>
          <w:p w:rsidR="00F12C65" w:rsidRPr="00D54133" w:rsidRDefault="00F12C65" w:rsidP="00EE621D">
            <w:pPr>
              <w:ind w:firstLine="0"/>
              <w:rPr>
                <w:b/>
              </w:rPr>
            </w:pPr>
          </w:p>
        </w:tc>
        <w:tc>
          <w:tcPr>
            <w:tcW w:w="1101" w:type="dxa"/>
          </w:tcPr>
          <w:p w:rsidR="00F12C65" w:rsidRDefault="00F12C65" w:rsidP="00EE621D">
            <w:pPr>
              <w:ind w:firstLine="0"/>
            </w:pPr>
          </w:p>
        </w:tc>
        <w:tc>
          <w:tcPr>
            <w:tcW w:w="1101" w:type="dxa"/>
          </w:tcPr>
          <w:p w:rsidR="00F12C65" w:rsidRDefault="00F12C65" w:rsidP="00EE621D">
            <w:pPr>
              <w:ind w:firstLine="0"/>
            </w:pPr>
          </w:p>
        </w:tc>
        <w:tc>
          <w:tcPr>
            <w:tcW w:w="1101" w:type="dxa"/>
          </w:tcPr>
          <w:p w:rsidR="00F12C65" w:rsidRDefault="00F12C65" w:rsidP="00EE621D">
            <w:pPr>
              <w:ind w:firstLine="0"/>
            </w:pPr>
          </w:p>
        </w:tc>
        <w:tc>
          <w:tcPr>
            <w:tcW w:w="1102" w:type="dxa"/>
          </w:tcPr>
          <w:p w:rsidR="00F12C65" w:rsidRDefault="00F12C65" w:rsidP="00EE621D">
            <w:pPr>
              <w:ind w:firstLine="0"/>
            </w:pPr>
          </w:p>
        </w:tc>
        <w:tc>
          <w:tcPr>
            <w:tcW w:w="1102" w:type="dxa"/>
          </w:tcPr>
          <w:p w:rsidR="00F12C65" w:rsidRDefault="00F12C65" w:rsidP="00EE621D">
            <w:pPr>
              <w:ind w:firstLine="0"/>
            </w:pPr>
          </w:p>
        </w:tc>
        <w:tc>
          <w:tcPr>
            <w:tcW w:w="1102" w:type="dxa"/>
          </w:tcPr>
          <w:p w:rsidR="00F12C65" w:rsidRDefault="00F12C65" w:rsidP="00EE621D">
            <w:pPr>
              <w:ind w:firstLine="0"/>
            </w:pPr>
          </w:p>
        </w:tc>
        <w:tc>
          <w:tcPr>
            <w:tcW w:w="1102" w:type="dxa"/>
          </w:tcPr>
          <w:p w:rsidR="00F12C65" w:rsidRDefault="00F12C65" w:rsidP="00EE621D">
            <w:pPr>
              <w:ind w:firstLine="0"/>
            </w:pPr>
          </w:p>
        </w:tc>
        <w:tc>
          <w:tcPr>
            <w:tcW w:w="1102" w:type="dxa"/>
          </w:tcPr>
          <w:p w:rsidR="00F12C65" w:rsidRDefault="00F12C65" w:rsidP="00EE621D">
            <w:pPr>
              <w:ind w:firstLine="0"/>
            </w:pPr>
          </w:p>
        </w:tc>
        <w:tc>
          <w:tcPr>
            <w:tcW w:w="1102" w:type="dxa"/>
          </w:tcPr>
          <w:p w:rsidR="00F12C65" w:rsidRDefault="00F12C65" w:rsidP="00EE621D">
            <w:pPr>
              <w:ind w:firstLine="0"/>
            </w:pPr>
          </w:p>
        </w:tc>
      </w:tr>
    </w:tbl>
    <w:p w:rsidR="009C7AB5" w:rsidRDefault="009C7AB5" w:rsidP="00F12C65">
      <w:pPr>
        <w:pStyle w:val="3"/>
        <w:numPr>
          <w:ilvl w:val="0"/>
          <w:numId w:val="0"/>
        </w:numPr>
      </w:pPr>
    </w:p>
    <w:p w:rsidR="009C7AB5" w:rsidRDefault="009C7AB5" w:rsidP="009C7AB5">
      <w:pPr>
        <w:rPr>
          <w:rFonts w:eastAsiaTheme="majorEastAsia" w:cstheme="majorBidi"/>
          <w:sz w:val="28"/>
        </w:rPr>
      </w:pPr>
      <w:r>
        <w:br w:type="page"/>
      </w:r>
    </w:p>
    <w:p w:rsidR="00923AB6" w:rsidRDefault="00923AB6" w:rsidP="00F12C65">
      <w:pPr>
        <w:pStyle w:val="3"/>
        <w:numPr>
          <w:ilvl w:val="0"/>
          <w:numId w:val="0"/>
        </w:numPr>
      </w:pPr>
    </w:p>
    <w:p w:rsidR="00657DB6" w:rsidRDefault="00133FDF" w:rsidP="00923AB6">
      <w:pPr>
        <w:pStyle w:val="3"/>
      </w:pPr>
      <w:bookmarkStart w:id="23" w:name="_Toc533250673"/>
      <w:bookmarkStart w:id="24" w:name="_Toc533625486"/>
      <w:r>
        <w:t>Пузырьковая сортировка</w:t>
      </w:r>
      <w:bookmarkEnd w:id="23"/>
      <w:bookmarkEnd w:id="24"/>
    </w:p>
    <w:p w:rsidR="00133FDF" w:rsidRPr="001B7A0A" w:rsidRDefault="00F12C65" w:rsidP="00133FDF">
      <w:pPr>
        <w:rPr>
          <w:b/>
          <w:i/>
        </w:rPr>
      </w:pPr>
      <w:r w:rsidRPr="001B7A0A">
        <w:rPr>
          <w:b/>
          <w:i/>
        </w:rPr>
        <w:t>А</w:t>
      </w:r>
      <w:r w:rsidR="00133FDF" w:rsidRPr="001B7A0A">
        <w:rPr>
          <w:b/>
          <w:i/>
        </w:rPr>
        <w:t>лгоритм</w:t>
      </w:r>
      <w:r w:rsidRPr="001B7A0A">
        <w:rPr>
          <w:b/>
          <w:i/>
        </w:rPr>
        <w:t xml:space="preserve"> пузырьковой сортировки</w:t>
      </w:r>
      <w:r w:rsidR="00133FDF" w:rsidRPr="001B7A0A">
        <w:rPr>
          <w:b/>
          <w:i/>
        </w:rPr>
        <w:t>:</w:t>
      </w:r>
    </w:p>
    <w:p w:rsidR="00133FDF" w:rsidRDefault="00133FDF" w:rsidP="00133FDF">
      <w:pPr>
        <w:pStyle w:val="a1"/>
        <w:numPr>
          <w:ilvl w:val="6"/>
          <w:numId w:val="1"/>
        </w:numPr>
        <w:ind w:left="709" w:hanging="709"/>
      </w:pPr>
      <w:r>
        <w:t>Идем от начала массива, попарно сравнивая элементы. Если первый элемент больше второго, меняем их местами.</w:t>
      </w:r>
    </w:p>
    <w:p w:rsidR="00133FDF" w:rsidRDefault="00133FDF" w:rsidP="00133FDF">
      <w:pPr>
        <w:pStyle w:val="a1"/>
        <w:numPr>
          <w:ilvl w:val="6"/>
          <w:numId w:val="1"/>
        </w:numPr>
        <w:ind w:left="709" w:hanging="709"/>
      </w:pPr>
      <w:r>
        <w:t>При достижении конца массива последний элемент считается полностью отсортированным.</w:t>
      </w:r>
    </w:p>
    <w:p w:rsidR="00133FDF" w:rsidRDefault="00133FDF" w:rsidP="00133FDF">
      <w:pPr>
        <w:pStyle w:val="a1"/>
        <w:numPr>
          <w:ilvl w:val="6"/>
          <w:numId w:val="1"/>
        </w:numPr>
        <w:ind w:left="709" w:hanging="709"/>
      </w:pPr>
      <w:r>
        <w:t>Действия выше повторяем, двигаясь</w:t>
      </w:r>
      <w:r w:rsidR="00B84B06">
        <w:t xml:space="preserve"> каждый раз от первого элемента</w:t>
      </w:r>
      <w:r>
        <w:t xml:space="preserve"> до конца неотсортированного фрагмента массива до тех пор, пока он не будет полностью отсортирован.</w:t>
      </w:r>
      <w:r w:rsidR="004F7E9F" w:rsidRPr="004F7E9F">
        <w:rPr>
          <w:vertAlign w:val="superscript"/>
        </w:rPr>
        <w:t>[</w:t>
      </w:r>
      <w:r w:rsidR="004F7E9F">
        <w:rPr>
          <w:vertAlign w:val="superscript"/>
        </w:rPr>
        <w:fldChar w:fldCharType="begin"/>
      </w:r>
      <w:r w:rsidR="004F7E9F">
        <w:rPr>
          <w:vertAlign w:val="superscript"/>
        </w:rPr>
        <w:instrText xml:space="preserve"> REF _Ref533631631 \r \h </w:instrText>
      </w:r>
      <w:r w:rsidR="004F7E9F">
        <w:rPr>
          <w:vertAlign w:val="superscript"/>
        </w:rPr>
      </w:r>
      <w:r w:rsidR="004F7E9F">
        <w:rPr>
          <w:vertAlign w:val="superscript"/>
        </w:rPr>
        <w:fldChar w:fldCharType="separate"/>
      </w:r>
      <w:r w:rsidR="004F7E9F">
        <w:rPr>
          <w:vertAlign w:val="superscript"/>
        </w:rPr>
        <w:t>3</w:t>
      </w:r>
      <w:r w:rsidR="004F7E9F">
        <w:rPr>
          <w:vertAlign w:val="superscript"/>
        </w:rPr>
        <w:fldChar w:fldCharType="end"/>
      </w:r>
      <w:r w:rsidR="004F7E9F" w:rsidRPr="004F7E9F">
        <w:rPr>
          <w:vertAlign w:val="superscript"/>
        </w:rPr>
        <w:t>]</w:t>
      </w:r>
    </w:p>
    <w:p w:rsidR="003B68B7" w:rsidRDefault="003B68B7" w:rsidP="00133FDF"/>
    <w:p w:rsidR="00133FDF" w:rsidRDefault="00BA12B9" w:rsidP="00CB30E1">
      <w:pPr>
        <w:pStyle w:val="a0"/>
        <w:ind w:left="1701" w:firstLine="0"/>
        <w:jc w:val="left"/>
      </w:pPr>
      <w:bookmarkStart w:id="25" w:name="_Ref533198655"/>
      <w:r>
        <w:t>Пример пузырьковой сортировки.</w:t>
      </w:r>
      <w:bookmarkEnd w:id="25"/>
    </w:p>
    <w:tbl>
      <w:tblPr>
        <w:tblStyle w:val="aff0"/>
        <w:tblW w:w="10058" w:type="dxa"/>
        <w:tblLook w:val="04A0"/>
      </w:tblPr>
      <w:tblGrid>
        <w:gridCol w:w="478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</w:tblGrid>
      <w:tr w:rsidR="00BF0EE4" w:rsidTr="00BF0EE4">
        <w:tc>
          <w:tcPr>
            <w:tcW w:w="478" w:type="dxa"/>
          </w:tcPr>
          <w:p w:rsidR="00BF0EE4" w:rsidRPr="009C7AB5" w:rsidRDefault="00BF0EE4" w:rsidP="00BA12B9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479" w:type="dxa"/>
          </w:tcPr>
          <w:p w:rsidR="00BF0EE4" w:rsidRPr="005B5D87" w:rsidRDefault="00BF0EE4" w:rsidP="00EE621D">
            <w:pPr>
              <w:pStyle w:val="12"/>
              <w:ind w:firstLine="0"/>
              <w:jc w:val="left"/>
            </w:pPr>
            <w:r w:rsidRPr="005B5D87">
              <w:t>5</w:t>
            </w:r>
          </w:p>
        </w:tc>
        <w:tc>
          <w:tcPr>
            <w:tcW w:w="479" w:type="dxa"/>
          </w:tcPr>
          <w:p w:rsidR="00BF0EE4" w:rsidRDefault="00BF0EE4" w:rsidP="00EE621D">
            <w:pPr>
              <w:pStyle w:val="12"/>
              <w:ind w:firstLine="0"/>
              <w:jc w:val="left"/>
            </w:pPr>
            <w:r>
              <w:t>2</w:t>
            </w:r>
          </w:p>
        </w:tc>
        <w:tc>
          <w:tcPr>
            <w:tcW w:w="479" w:type="dxa"/>
          </w:tcPr>
          <w:p w:rsidR="00BF0EE4" w:rsidRDefault="00BF0EE4" w:rsidP="00EE621D">
            <w:pPr>
              <w:pStyle w:val="12"/>
              <w:ind w:firstLine="0"/>
              <w:jc w:val="left"/>
            </w:pPr>
          </w:p>
        </w:tc>
        <w:tc>
          <w:tcPr>
            <w:tcW w:w="479" w:type="dxa"/>
          </w:tcPr>
          <w:p w:rsidR="00BF0EE4" w:rsidRDefault="00BF0EE4" w:rsidP="00EE621D">
            <w:pPr>
              <w:pStyle w:val="12"/>
              <w:ind w:firstLine="0"/>
              <w:jc w:val="left"/>
            </w:pPr>
          </w:p>
        </w:tc>
        <w:tc>
          <w:tcPr>
            <w:tcW w:w="479" w:type="dxa"/>
          </w:tcPr>
          <w:p w:rsidR="00BF0EE4" w:rsidRDefault="00BF0EE4" w:rsidP="00EE621D">
            <w:pPr>
              <w:pStyle w:val="12"/>
              <w:ind w:firstLine="0"/>
              <w:jc w:val="left"/>
            </w:pPr>
          </w:p>
        </w:tc>
        <w:tc>
          <w:tcPr>
            <w:tcW w:w="479" w:type="dxa"/>
          </w:tcPr>
          <w:p w:rsidR="00BF0EE4" w:rsidRPr="005B5D87" w:rsidRDefault="00BF0EE4" w:rsidP="00EE621D">
            <w:pPr>
              <w:pStyle w:val="12"/>
              <w:ind w:firstLine="0"/>
              <w:jc w:val="left"/>
            </w:pPr>
          </w:p>
        </w:tc>
        <w:tc>
          <w:tcPr>
            <w:tcW w:w="479" w:type="dxa"/>
          </w:tcPr>
          <w:p w:rsidR="00BF0EE4" w:rsidRDefault="00BF0EE4" w:rsidP="00EE621D">
            <w:pPr>
              <w:pStyle w:val="12"/>
              <w:ind w:firstLine="0"/>
              <w:jc w:val="left"/>
            </w:pPr>
          </w:p>
        </w:tc>
        <w:tc>
          <w:tcPr>
            <w:tcW w:w="479" w:type="dxa"/>
          </w:tcPr>
          <w:p w:rsidR="00BF0EE4" w:rsidRDefault="00BF0EE4" w:rsidP="00EE621D">
            <w:pPr>
              <w:pStyle w:val="12"/>
              <w:ind w:firstLine="0"/>
              <w:jc w:val="left"/>
            </w:pPr>
          </w:p>
        </w:tc>
        <w:tc>
          <w:tcPr>
            <w:tcW w:w="479" w:type="dxa"/>
          </w:tcPr>
          <w:p w:rsidR="00BF0EE4" w:rsidRDefault="00BF0EE4" w:rsidP="00EE621D">
            <w:pPr>
              <w:pStyle w:val="12"/>
              <w:ind w:firstLine="0"/>
              <w:jc w:val="left"/>
            </w:pPr>
          </w:p>
        </w:tc>
        <w:tc>
          <w:tcPr>
            <w:tcW w:w="479" w:type="dxa"/>
          </w:tcPr>
          <w:p w:rsidR="00BF0EE4" w:rsidRDefault="00BF0EE4" w:rsidP="00EE621D">
            <w:pPr>
              <w:pStyle w:val="12"/>
              <w:ind w:firstLine="0"/>
              <w:jc w:val="left"/>
            </w:pPr>
          </w:p>
        </w:tc>
        <w:tc>
          <w:tcPr>
            <w:tcW w:w="479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2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2</w:t>
            </w:r>
          </w:p>
        </w:tc>
      </w:tr>
      <w:tr w:rsidR="00BF0EE4" w:rsidTr="00BF0EE4">
        <w:tc>
          <w:tcPr>
            <w:tcW w:w="478" w:type="dxa"/>
          </w:tcPr>
          <w:p w:rsidR="00BF0EE4" w:rsidRPr="009C7AB5" w:rsidRDefault="00BF0EE4" w:rsidP="00BA12B9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2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5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4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4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-3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-3</w:t>
            </w:r>
          </w:p>
        </w:tc>
      </w:tr>
      <w:tr w:rsidR="00BF0EE4" w:rsidTr="00BF0EE4">
        <w:tc>
          <w:tcPr>
            <w:tcW w:w="478" w:type="dxa"/>
          </w:tcPr>
          <w:p w:rsidR="00BF0EE4" w:rsidRPr="009C7AB5" w:rsidRDefault="00BF0EE4" w:rsidP="00BA12B9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4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5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-3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-3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4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0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0</w:t>
            </w:r>
          </w:p>
        </w:tc>
      </w:tr>
      <w:tr w:rsidR="00BF0EE4" w:rsidTr="00BF0EE4">
        <w:tc>
          <w:tcPr>
            <w:tcW w:w="478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-3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5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0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0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4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-4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-4</w:t>
            </w:r>
          </w:p>
        </w:tc>
      </w:tr>
      <w:tr w:rsidR="00BF0EE4" w:rsidTr="00BF0EE4">
        <w:tc>
          <w:tcPr>
            <w:tcW w:w="478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0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5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-4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-4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4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4</w:t>
            </w:r>
          </w:p>
        </w:tc>
      </w:tr>
      <w:tr w:rsidR="00BF0EE4" w:rsidTr="00BF0EE4">
        <w:tc>
          <w:tcPr>
            <w:tcW w:w="478" w:type="dxa"/>
          </w:tcPr>
          <w:p w:rsidR="00BF0EE4" w:rsidRPr="009C7AB5" w:rsidRDefault="00BF0EE4" w:rsidP="00BA12B9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 w:rsidRPr="005B5D87">
              <w:t>-4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5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5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-2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-2</w:t>
            </w:r>
          </w:p>
        </w:tc>
      </w:tr>
      <w:tr w:rsidR="00BF0EE4" w:rsidTr="00BF0EE4">
        <w:tc>
          <w:tcPr>
            <w:tcW w:w="478" w:type="dxa"/>
          </w:tcPr>
          <w:p w:rsidR="00BF0EE4" w:rsidRPr="009C7AB5" w:rsidRDefault="00BF0EE4" w:rsidP="00BA12B9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7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-2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-2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5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1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1</w:t>
            </w:r>
          </w:p>
        </w:tc>
      </w:tr>
      <w:tr w:rsidR="00BF0EE4" w:rsidTr="00BF0EE4">
        <w:tc>
          <w:tcPr>
            <w:tcW w:w="478" w:type="dxa"/>
          </w:tcPr>
          <w:p w:rsidR="00BF0EE4" w:rsidRPr="009C7AB5" w:rsidRDefault="00BF0EE4" w:rsidP="00BA12B9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-2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7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1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1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5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479" w:type="dxa"/>
            <w:shd w:val="clear" w:color="auto" w:fill="D9D9D9" w:themeFill="background1" w:themeFillShade="D9"/>
          </w:tcPr>
          <w:p w:rsidR="00BF0EE4" w:rsidRDefault="00BF0EE4" w:rsidP="00BA12B9">
            <w:pPr>
              <w:ind w:firstLine="0"/>
            </w:pPr>
            <w:r>
              <w:t>5</w:t>
            </w:r>
          </w:p>
        </w:tc>
      </w:tr>
      <w:tr w:rsidR="00BF0EE4" w:rsidTr="00BF0EE4">
        <w:tc>
          <w:tcPr>
            <w:tcW w:w="478" w:type="dxa"/>
          </w:tcPr>
          <w:p w:rsidR="00BF0EE4" w:rsidRPr="009C7AB5" w:rsidRDefault="00BF0EE4" w:rsidP="00BA12B9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1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7</w:t>
            </w:r>
          </w:p>
        </w:tc>
        <w:tc>
          <w:tcPr>
            <w:tcW w:w="479" w:type="dxa"/>
            <w:shd w:val="clear" w:color="auto" w:fill="FFFFFF" w:themeFill="background1"/>
          </w:tcPr>
          <w:p w:rsidR="00BF0EE4" w:rsidRDefault="00BF0EE4" w:rsidP="00BA12B9">
            <w:pPr>
              <w:ind w:firstLine="0"/>
            </w:pPr>
            <w:r>
              <w:t>6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479" w:type="dxa"/>
            <w:shd w:val="clear" w:color="auto" w:fill="D9D9D9" w:themeFill="background1" w:themeFillShade="D9"/>
          </w:tcPr>
          <w:p w:rsidR="00BF0EE4" w:rsidRDefault="00BF0EE4" w:rsidP="00BA12B9">
            <w:pPr>
              <w:ind w:firstLine="0"/>
            </w:pPr>
            <w:r>
              <w:t>6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479" w:type="dxa"/>
            <w:shd w:val="clear" w:color="auto" w:fill="D9D9D9" w:themeFill="background1" w:themeFillShade="D9"/>
          </w:tcPr>
          <w:p w:rsidR="00BF0EE4" w:rsidRDefault="00BF0EE4" w:rsidP="00BA12B9">
            <w:pPr>
              <w:ind w:firstLine="0"/>
            </w:pPr>
            <w:r>
              <w:t>6</w:t>
            </w:r>
          </w:p>
        </w:tc>
      </w:tr>
      <w:tr w:rsidR="00BF0EE4" w:rsidTr="00BF0EE4">
        <w:tc>
          <w:tcPr>
            <w:tcW w:w="478" w:type="dxa"/>
          </w:tcPr>
          <w:p w:rsidR="00BF0EE4" w:rsidRPr="009C7AB5" w:rsidRDefault="00BF0EE4" w:rsidP="00BA12B9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  <w:r>
              <w:t>6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  <w:shd w:val="clear" w:color="auto" w:fill="FFFFFF" w:themeFill="background1"/>
          </w:tcPr>
          <w:p w:rsidR="00BF0EE4" w:rsidRDefault="00BF0EE4" w:rsidP="00BA12B9">
            <w:pPr>
              <w:ind w:firstLine="0"/>
            </w:pPr>
            <w:r>
              <w:t>7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  <w:tc>
          <w:tcPr>
            <w:tcW w:w="479" w:type="dxa"/>
            <w:shd w:val="clear" w:color="auto" w:fill="D9D9D9" w:themeFill="background1" w:themeFillShade="D9"/>
          </w:tcPr>
          <w:p w:rsidR="00BF0EE4" w:rsidRDefault="00BF0EE4" w:rsidP="00BA12B9">
            <w:pPr>
              <w:ind w:firstLine="0"/>
            </w:pPr>
            <w:r>
              <w:t>7</w:t>
            </w: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79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  <w:tc>
          <w:tcPr>
            <w:tcW w:w="479" w:type="dxa"/>
            <w:shd w:val="clear" w:color="auto" w:fill="D9D9D9" w:themeFill="background1" w:themeFillShade="D9"/>
          </w:tcPr>
          <w:p w:rsidR="00BF0EE4" w:rsidRDefault="00BF0EE4" w:rsidP="00BA12B9">
            <w:pPr>
              <w:ind w:firstLine="0"/>
            </w:pPr>
            <w:r>
              <w:t>7</w:t>
            </w:r>
          </w:p>
        </w:tc>
      </w:tr>
    </w:tbl>
    <w:p w:rsidR="00BA12B9" w:rsidRDefault="00BA12B9" w:rsidP="00BA12B9"/>
    <w:tbl>
      <w:tblPr>
        <w:tblStyle w:val="aff0"/>
        <w:tblW w:w="10411" w:type="dxa"/>
        <w:tblLook w:val="04A0"/>
      </w:tblPr>
      <w:tblGrid>
        <w:gridCol w:w="495"/>
        <w:gridCol w:w="496"/>
        <w:gridCol w:w="496"/>
        <w:gridCol w:w="495"/>
        <w:gridCol w:w="496"/>
        <w:gridCol w:w="496"/>
        <w:gridCol w:w="496"/>
        <w:gridCol w:w="495"/>
        <w:gridCol w:w="496"/>
        <w:gridCol w:w="496"/>
        <w:gridCol w:w="496"/>
        <w:gridCol w:w="496"/>
        <w:gridCol w:w="495"/>
        <w:gridCol w:w="496"/>
        <w:gridCol w:w="496"/>
        <w:gridCol w:w="496"/>
        <w:gridCol w:w="495"/>
        <w:gridCol w:w="496"/>
        <w:gridCol w:w="496"/>
        <w:gridCol w:w="496"/>
        <w:gridCol w:w="496"/>
      </w:tblGrid>
      <w:tr w:rsidR="00BF0EE4" w:rsidTr="00BF0EE4">
        <w:trPr>
          <w:trHeight w:val="370"/>
        </w:trPr>
        <w:tc>
          <w:tcPr>
            <w:tcW w:w="495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496" w:type="dxa"/>
          </w:tcPr>
          <w:p w:rsidR="00BF0EE4" w:rsidRDefault="00BF0EE4" w:rsidP="00EE621D">
            <w:pPr>
              <w:ind w:firstLine="0"/>
            </w:pPr>
            <w:r>
              <w:t>2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  <w:r>
              <w:t>-3</w:t>
            </w: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  <w:r>
              <w:t>-3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  <w:r>
              <w:t>-3</w:t>
            </w: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  <w:r>
              <w:t>-4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0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BF0EE4" w:rsidRDefault="00BF0EE4" w:rsidP="00BF0EE4">
            <w:pPr>
              <w:ind w:firstLine="0"/>
            </w:pPr>
            <w:r>
              <w:t>-4</w:t>
            </w:r>
          </w:p>
        </w:tc>
      </w:tr>
      <w:tr w:rsidR="00BF0EE4" w:rsidTr="00BF0EE4">
        <w:trPr>
          <w:trHeight w:val="383"/>
        </w:trPr>
        <w:tc>
          <w:tcPr>
            <w:tcW w:w="495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496" w:type="dxa"/>
          </w:tcPr>
          <w:p w:rsidR="00BF0EE4" w:rsidRDefault="00BF0EE4" w:rsidP="00EE621D">
            <w:pPr>
              <w:ind w:firstLine="0"/>
            </w:pPr>
            <w:r>
              <w:t>-3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  <w:r>
              <w:t>2</w:t>
            </w: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  <w:r>
              <w:t>0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  <w:r>
              <w:t>0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  <w:r>
              <w:t>-4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  <w:r>
              <w:t>-4</w:t>
            </w: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  <w:r>
              <w:t>-3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1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BF0EE4" w:rsidRDefault="00BF0EE4" w:rsidP="00EE621D">
            <w:pPr>
              <w:ind w:firstLine="0"/>
            </w:pPr>
            <w:r>
              <w:t>-3</w:t>
            </w:r>
          </w:p>
        </w:tc>
      </w:tr>
      <w:tr w:rsidR="00BF0EE4" w:rsidTr="00BF0EE4">
        <w:trPr>
          <w:trHeight w:val="383"/>
        </w:trPr>
        <w:tc>
          <w:tcPr>
            <w:tcW w:w="495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496" w:type="dxa"/>
          </w:tcPr>
          <w:p w:rsidR="00BF0EE4" w:rsidRDefault="00BF0EE4" w:rsidP="00EE621D">
            <w:pPr>
              <w:ind w:firstLine="0"/>
            </w:pPr>
            <w:r>
              <w:t>0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  <w:r>
              <w:t>2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  <w:r>
              <w:t>-4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  <w:r>
              <w:t>-4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  <w:r>
              <w:t>0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  <w:r>
              <w:t>0</w:t>
            </w: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  <w:r>
              <w:t>-2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2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BF0EE4" w:rsidRDefault="00BF0EE4" w:rsidP="00EE621D">
            <w:pPr>
              <w:ind w:firstLine="0"/>
            </w:pPr>
            <w:r>
              <w:t>-2</w:t>
            </w:r>
          </w:p>
        </w:tc>
      </w:tr>
      <w:tr w:rsidR="00BF0EE4" w:rsidTr="00BF0EE4">
        <w:trPr>
          <w:trHeight w:val="383"/>
        </w:trPr>
        <w:tc>
          <w:tcPr>
            <w:tcW w:w="495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496" w:type="dxa"/>
          </w:tcPr>
          <w:p w:rsidR="00BF0EE4" w:rsidRDefault="00BF0EE4" w:rsidP="00EE621D">
            <w:pPr>
              <w:ind w:firstLine="0"/>
            </w:pPr>
            <w:r>
              <w:t>-4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  <w:r>
              <w:t>2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  <w:r>
              <w:t>2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  <w:r>
              <w:t>-2</w:t>
            </w: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  <w:r>
              <w:t>-2</w:t>
            </w: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  <w:r>
              <w:t>0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3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BF0EE4" w:rsidRDefault="00BF0EE4" w:rsidP="00EE621D">
            <w:pPr>
              <w:ind w:firstLine="0"/>
            </w:pPr>
            <w:r>
              <w:t>0</w:t>
            </w:r>
          </w:p>
        </w:tc>
      </w:tr>
      <w:tr w:rsidR="00BF0EE4" w:rsidTr="00BF0EE4">
        <w:trPr>
          <w:trHeight w:val="383"/>
        </w:trPr>
        <w:tc>
          <w:tcPr>
            <w:tcW w:w="495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496" w:type="dxa"/>
          </w:tcPr>
          <w:p w:rsidR="00BF0EE4" w:rsidRDefault="00BF0EE4" w:rsidP="00EE621D">
            <w:pPr>
              <w:ind w:firstLine="0"/>
            </w:pPr>
            <w:r>
              <w:t>4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  <w:r>
              <w:t>-2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  <w:r>
              <w:t>-2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  <w:r>
              <w:t>2</w:t>
            </w: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  <w:r>
              <w:t>1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BF0EE4" w:rsidRDefault="00BF0EE4" w:rsidP="00BA12B9">
            <w:pPr>
              <w:ind w:firstLine="0"/>
            </w:pPr>
            <w:r>
              <w:t>1</w:t>
            </w: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4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BF0EE4" w:rsidRDefault="00BF0EE4" w:rsidP="00EE621D">
            <w:pPr>
              <w:ind w:firstLine="0"/>
            </w:pPr>
            <w:r>
              <w:t>1</w:t>
            </w:r>
          </w:p>
        </w:tc>
      </w:tr>
      <w:tr w:rsidR="00BF0EE4" w:rsidTr="00BF0EE4">
        <w:trPr>
          <w:trHeight w:val="383"/>
        </w:trPr>
        <w:tc>
          <w:tcPr>
            <w:tcW w:w="495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496" w:type="dxa"/>
          </w:tcPr>
          <w:p w:rsidR="00BF0EE4" w:rsidRDefault="00BF0EE4" w:rsidP="00EE621D">
            <w:pPr>
              <w:ind w:firstLine="0"/>
            </w:pPr>
            <w:r>
              <w:t>-2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  <w:r>
              <w:t>4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  <w:r>
              <w:t>1</w:t>
            </w: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  <w:r>
              <w:t>1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  <w:r>
              <w:t>2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BF0EE4" w:rsidRDefault="00BF0EE4" w:rsidP="00BA12B9">
            <w:pPr>
              <w:ind w:firstLine="0"/>
            </w:pPr>
            <w:r>
              <w:t>2</w:t>
            </w: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5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BF0EE4" w:rsidRDefault="00BF0EE4" w:rsidP="00EE621D">
            <w:pPr>
              <w:ind w:firstLine="0"/>
            </w:pPr>
            <w:r>
              <w:t>2</w:t>
            </w:r>
          </w:p>
        </w:tc>
      </w:tr>
      <w:tr w:rsidR="00BF0EE4" w:rsidTr="00BF0EE4">
        <w:trPr>
          <w:trHeight w:val="383"/>
        </w:trPr>
        <w:tc>
          <w:tcPr>
            <w:tcW w:w="495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496" w:type="dxa"/>
          </w:tcPr>
          <w:p w:rsidR="00BF0EE4" w:rsidRDefault="00BF0EE4" w:rsidP="00EE621D">
            <w:pPr>
              <w:ind w:firstLine="0"/>
            </w:pPr>
            <w:r>
              <w:t>1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  <w:r>
              <w:t>4</w:t>
            </w: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BF0EE4" w:rsidRDefault="00BF0EE4" w:rsidP="00BA12B9">
            <w:pPr>
              <w:ind w:firstLine="0"/>
            </w:pPr>
            <w:r>
              <w:t>4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BF0EE4" w:rsidRDefault="00BF0EE4" w:rsidP="00BA12B9">
            <w:pPr>
              <w:ind w:firstLine="0"/>
            </w:pPr>
            <w:r>
              <w:t>4</w:t>
            </w: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6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BF0EE4" w:rsidRDefault="00BF0EE4" w:rsidP="00EE621D">
            <w:pPr>
              <w:ind w:firstLine="0"/>
            </w:pPr>
            <w:r>
              <w:t>4</w:t>
            </w:r>
          </w:p>
        </w:tc>
      </w:tr>
      <w:tr w:rsidR="00BF0EE4" w:rsidTr="00BF0EE4">
        <w:trPr>
          <w:trHeight w:val="383"/>
        </w:trPr>
        <w:tc>
          <w:tcPr>
            <w:tcW w:w="495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BF0EE4" w:rsidRDefault="00BF0EE4" w:rsidP="00EE621D">
            <w:pPr>
              <w:ind w:firstLine="0"/>
            </w:pPr>
            <w:r>
              <w:t>5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BF0EE4" w:rsidRDefault="00BF0EE4" w:rsidP="00BA12B9">
            <w:pPr>
              <w:ind w:firstLine="0"/>
            </w:pPr>
            <w:r>
              <w:t>5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BF0EE4" w:rsidRDefault="00BF0EE4" w:rsidP="00BA12B9">
            <w:pPr>
              <w:ind w:firstLine="0"/>
            </w:pPr>
            <w:r>
              <w:t>5</w:t>
            </w: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7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BF0EE4" w:rsidRDefault="00BF0EE4" w:rsidP="00EE621D">
            <w:pPr>
              <w:ind w:firstLine="0"/>
            </w:pPr>
            <w:r>
              <w:t>5</w:t>
            </w:r>
          </w:p>
        </w:tc>
      </w:tr>
      <w:tr w:rsidR="00BF0EE4" w:rsidTr="00BF0EE4">
        <w:trPr>
          <w:trHeight w:val="383"/>
        </w:trPr>
        <w:tc>
          <w:tcPr>
            <w:tcW w:w="495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BF0EE4" w:rsidRDefault="00BF0EE4" w:rsidP="00EE621D">
            <w:pPr>
              <w:ind w:firstLine="0"/>
            </w:pPr>
            <w:r>
              <w:t>6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BF0EE4" w:rsidRDefault="00BF0EE4" w:rsidP="00BA12B9">
            <w:pPr>
              <w:ind w:firstLine="0"/>
            </w:pPr>
            <w:r>
              <w:t>6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BF0EE4" w:rsidRDefault="00BF0EE4" w:rsidP="00BA12B9">
            <w:pPr>
              <w:ind w:firstLine="0"/>
            </w:pPr>
            <w:r>
              <w:t>6</w:t>
            </w: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8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BF0EE4" w:rsidRDefault="00BF0EE4" w:rsidP="00EE621D">
            <w:pPr>
              <w:ind w:firstLine="0"/>
            </w:pPr>
            <w:r>
              <w:t>6</w:t>
            </w:r>
          </w:p>
        </w:tc>
      </w:tr>
      <w:tr w:rsidR="00BF0EE4" w:rsidTr="00BF0EE4">
        <w:trPr>
          <w:trHeight w:val="397"/>
        </w:trPr>
        <w:tc>
          <w:tcPr>
            <w:tcW w:w="495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BF0EE4" w:rsidRDefault="00BF0EE4" w:rsidP="00EE621D">
            <w:pPr>
              <w:ind w:firstLine="0"/>
            </w:pPr>
            <w:r>
              <w:t>7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BF0EE4" w:rsidRDefault="00BF0EE4" w:rsidP="00BA12B9">
            <w:pPr>
              <w:ind w:firstLine="0"/>
            </w:pPr>
            <w:r>
              <w:t>7</w:t>
            </w: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BF0EE4" w:rsidRDefault="00BF0EE4" w:rsidP="00BA12B9">
            <w:pPr>
              <w:ind w:firstLine="0"/>
            </w:pPr>
            <w:r>
              <w:t>7</w:t>
            </w:r>
          </w:p>
        </w:tc>
        <w:tc>
          <w:tcPr>
            <w:tcW w:w="495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Default="00BF0EE4" w:rsidP="00BA12B9">
            <w:pPr>
              <w:ind w:firstLine="0"/>
            </w:pPr>
          </w:p>
        </w:tc>
        <w:tc>
          <w:tcPr>
            <w:tcW w:w="496" w:type="dxa"/>
          </w:tcPr>
          <w:p w:rsidR="00BF0EE4" w:rsidRPr="009C7AB5" w:rsidRDefault="00BF0EE4" w:rsidP="00EE621D">
            <w:pPr>
              <w:ind w:firstLine="0"/>
              <w:rPr>
                <w:sz w:val="16"/>
                <w:szCs w:val="16"/>
              </w:rPr>
            </w:pPr>
            <w:r w:rsidRPr="009C7AB5">
              <w:rPr>
                <w:sz w:val="16"/>
                <w:szCs w:val="16"/>
              </w:rPr>
              <w:t>9</w:t>
            </w:r>
          </w:p>
        </w:tc>
        <w:tc>
          <w:tcPr>
            <w:tcW w:w="496" w:type="dxa"/>
            <w:shd w:val="clear" w:color="auto" w:fill="D9D9D9" w:themeFill="background1" w:themeFillShade="D9"/>
          </w:tcPr>
          <w:p w:rsidR="00BF0EE4" w:rsidRDefault="00BF0EE4" w:rsidP="00EE621D">
            <w:pPr>
              <w:ind w:firstLine="0"/>
            </w:pPr>
            <w:r>
              <w:t>7</w:t>
            </w:r>
          </w:p>
        </w:tc>
      </w:tr>
    </w:tbl>
    <w:p w:rsidR="00BF0EE4" w:rsidRDefault="00BF0EE4" w:rsidP="00BA12B9"/>
    <w:p w:rsidR="00BF0EE4" w:rsidRDefault="00BF0EE4">
      <w:pPr>
        <w:spacing w:after="200" w:line="276" w:lineRule="auto"/>
        <w:ind w:firstLine="0"/>
        <w:jc w:val="left"/>
      </w:pPr>
      <w:r>
        <w:br w:type="page"/>
      </w:r>
    </w:p>
    <w:p w:rsidR="001E5F56" w:rsidRDefault="001E5F56" w:rsidP="00BA12B9"/>
    <w:p w:rsidR="003B68B7" w:rsidRDefault="003B68B7" w:rsidP="003B68B7">
      <w:pPr>
        <w:pStyle w:val="3"/>
      </w:pPr>
      <w:bookmarkStart w:id="26" w:name="_Toc533250674"/>
      <w:bookmarkStart w:id="27" w:name="_Toc533625487"/>
      <w:r>
        <w:t>Сортировка подсчетом</w:t>
      </w:r>
      <w:bookmarkEnd w:id="26"/>
      <w:bookmarkEnd w:id="27"/>
    </w:p>
    <w:p w:rsidR="00A407FE" w:rsidRPr="001B7A0A" w:rsidRDefault="00BF0EE4" w:rsidP="00CB30E1">
      <w:pPr>
        <w:rPr>
          <w:b/>
          <w:i/>
        </w:rPr>
      </w:pPr>
      <w:r w:rsidRPr="001B7A0A">
        <w:rPr>
          <w:b/>
          <w:i/>
        </w:rPr>
        <w:t>А</w:t>
      </w:r>
      <w:r w:rsidR="006875AD" w:rsidRPr="001B7A0A">
        <w:rPr>
          <w:b/>
          <w:i/>
        </w:rPr>
        <w:t>лгоритм сортировки подсчетом:</w:t>
      </w:r>
    </w:p>
    <w:p w:rsidR="00A407FE" w:rsidRPr="00CB30E1" w:rsidRDefault="00A407FE" w:rsidP="00CB30E1">
      <w:pPr>
        <w:pStyle w:val="ae"/>
        <w:numPr>
          <w:ilvl w:val="0"/>
          <w:numId w:val="21"/>
        </w:numPr>
        <w:ind w:left="851" w:firstLine="0"/>
        <w:rPr>
          <w:shd w:val="clear" w:color="auto" w:fill="FFFFFF"/>
        </w:rPr>
      </w:pPr>
      <w:r w:rsidRPr="00CB30E1">
        <w:rPr>
          <w:shd w:val="clear" w:color="auto" w:fill="FFFFFF"/>
        </w:rPr>
        <w:t>Для каждого элемента найти, сколько элементов, меньших определенного числа, и поместить это число на соответствующие место:</w:t>
      </w:r>
    </w:p>
    <w:p w:rsidR="00A407FE" w:rsidRPr="00CB30E1" w:rsidRDefault="00A407FE" w:rsidP="00CB30E1">
      <w:pPr>
        <w:pStyle w:val="ae"/>
        <w:numPr>
          <w:ilvl w:val="0"/>
          <w:numId w:val="21"/>
        </w:numPr>
        <w:ind w:left="851" w:firstLine="0"/>
        <w:rPr>
          <w:shd w:val="clear" w:color="auto" w:fill="FFFFFF"/>
        </w:rPr>
      </w:pPr>
      <w:r w:rsidRPr="00CB30E1">
        <w:rPr>
          <w:shd w:val="clear" w:color="auto" w:fill="FFFFFF"/>
        </w:rPr>
        <w:t xml:space="preserve">Делается это так: </w:t>
      </w:r>
    </w:p>
    <w:p w:rsidR="00A407FE" w:rsidRPr="00CB30E1" w:rsidRDefault="00A407FE" w:rsidP="00CB30E1">
      <w:pPr>
        <w:pStyle w:val="ae"/>
        <w:numPr>
          <w:ilvl w:val="0"/>
          <w:numId w:val="21"/>
        </w:numPr>
        <w:ind w:left="851" w:firstLine="0"/>
        <w:rPr>
          <w:shd w:val="clear" w:color="auto" w:fill="FFFFFF"/>
        </w:rPr>
      </w:pPr>
      <w:r w:rsidRPr="00CB30E1">
        <w:rPr>
          <w:shd w:val="clear" w:color="auto" w:fill="FFFFFF"/>
        </w:rPr>
        <w:t xml:space="preserve">За линейный проход по массиву мы для каждого из возможных значений подсчитываем, сколько элементов имеют такое значение. </w:t>
      </w:r>
    </w:p>
    <w:p w:rsidR="00A407FE" w:rsidRPr="00CB30E1" w:rsidRDefault="00A407FE" w:rsidP="00CB30E1">
      <w:pPr>
        <w:pStyle w:val="ae"/>
        <w:numPr>
          <w:ilvl w:val="0"/>
          <w:numId w:val="21"/>
        </w:numPr>
        <w:ind w:left="851" w:firstLine="0"/>
        <w:rPr>
          <w:shd w:val="clear" w:color="auto" w:fill="FFFFFF"/>
        </w:rPr>
      </w:pPr>
      <w:r w:rsidRPr="00CB30E1">
        <w:rPr>
          <w:shd w:val="clear" w:color="auto" w:fill="FFFFFF"/>
        </w:rPr>
        <w:t xml:space="preserve">Потом добавляем к каждому из найденных чисел суму всех предыдущих. Получая, таким образом, сколько есть элементов, значения которых не больше данного значения. </w:t>
      </w:r>
    </w:p>
    <w:p w:rsidR="00A407FE" w:rsidRDefault="00A407FE" w:rsidP="001B7A0A">
      <w:pPr>
        <w:pStyle w:val="ae"/>
        <w:numPr>
          <w:ilvl w:val="0"/>
          <w:numId w:val="21"/>
        </w:numPr>
        <w:ind w:left="851" w:firstLine="0"/>
      </w:pPr>
      <w:r w:rsidRPr="00CB30E1">
        <w:rPr>
          <w:shd w:val="clear" w:color="auto" w:fill="FFFFFF"/>
        </w:rPr>
        <w:t>Далее, опять-таки за линейный проход, формируем из исходного массива новый отсортированный. При этом следим, чтобы два одинаковых элемента не были записаны в одно место.</w:t>
      </w:r>
      <w:r w:rsidR="004F7E9F" w:rsidRPr="004F7E9F">
        <w:rPr>
          <w:shd w:val="clear" w:color="auto" w:fill="FFFFFF"/>
          <w:vertAlign w:val="superscript"/>
        </w:rPr>
        <w:t>[</w:t>
      </w:r>
      <w:r w:rsidR="004F7E9F">
        <w:rPr>
          <w:shd w:val="clear" w:color="auto" w:fill="FFFFFF"/>
          <w:vertAlign w:val="superscript"/>
        </w:rPr>
        <w:fldChar w:fldCharType="begin"/>
      </w:r>
      <w:r w:rsidR="004F7E9F">
        <w:rPr>
          <w:shd w:val="clear" w:color="auto" w:fill="FFFFFF"/>
          <w:vertAlign w:val="superscript"/>
        </w:rPr>
        <w:instrText xml:space="preserve"> REF _Ref533631651 \r \h </w:instrText>
      </w:r>
      <w:r w:rsidR="004F7E9F">
        <w:rPr>
          <w:shd w:val="clear" w:color="auto" w:fill="FFFFFF"/>
          <w:vertAlign w:val="superscript"/>
        </w:rPr>
      </w:r>
      <w:r w:rsidR="004F7E9F">
        <w:rPr>
          <w:shd w:val="clear" w:color="auto" w:fill="FFFFFF"/>
          <w:vertAlign w:val="superscript"/>
        </w:rPr>
        <w:fldChar w:fldCharType="separate"/>
      </w:r>
      <w:r w:rsidR="004F7E9F">
        <w:rPr>
          <w:shd w:val="clear" w:color="auto" w:fill="FFFFFF"/>
          <w:vertAlign w:val="superscript"/>
        </w:rPr>
        <w:t>4</w:t>
      </w:r>
      <w:r w:rsidR="004F7E9F">
        <w:rPr>
          <w:shd w:val="clear" w:color="auto" w:fill="FFFFFF"/>
          <w:vertAlign w:val="superscript"/>
        </w:rPr>
        <w:fldChar w:fldCharType="end"/>
      </w:r>
      <w:r w:rsidR="004F7E9F" w:rsidRPr="004F7E9F">
        <w:rPr>
          <w:shd w:val="clear" w:color="auto" w:fill="FFFFFF"/>
          <w:vertAlign w:val="superscript"/>
        </w:rPr>
        <w:t>]</w:t>
      </w:r>
    </w:p>
    <w:p w:rsidR="00A407FE" w:rsidRDefault="00A407FE" w:rsidP="006875AD"/>
    <w:p w:rsidR="006875AD" w:rsidRDefault="00031215" w:rsidP="00CB30E1">
      <w:pPr>
        <w:pStyle w:val="a0"/>
        <w:ind w:left="1701" w:firstLine="0"/>
        <w:jc w:val="left"/>
      </w:pPr>
      <w:r>
        <w:t>Пример сортировки подсчетом.</w:t>
      </w:r>
    </w:p>
    <w:tbl>
      <w:tblPr>
        <w:tblStyle w:val="aff0"/>
        <w:tblpPr w:leftFromText="180" w:rightFromText="180" w:vertAnchor="text" w:horzAnchor="margin" w:tblpY="95"/>
        <w:tblW w:w="0" w:type="auto"/>
        <w:tblLook w:val="04A0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1B4D09" w:rsidTr="001B4D09">
        <w:tc>
          <w:tcPr>
            <w:tcW w:w="1101" w:type="dxa"/>
          </w:tcPr>
          <w:p w:rsidR="001B4D09" w:rsidRPr="005E30D4" w:rsidRDefault="001B4D09" w:rsidP="001B4D09">
            <w:pPr>
              <w:ind w:firstLine="0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1B4D09" w:rsidRPr="005E30D4" w:rsidRDefault="001B4D09" w:rsidP="001B4D09">
            <w:pPr>
              <w:ind w:firstLine="0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1B4D09" w:rsidRPr="005E30D4" w:rsidRDefault="001B4D09" w:rsidP="001B4D09">
            <w:pPr>
              <w:ind w:firstLine="0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1B4D09" w:rsidRPr="005E30D4" w:rsidRDefault="001B4D09" w:rsidP="001B4D09">
            <w:pPr>
              <w:ind w:firstLine="0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1B4D09" w:rsidRPr="005E30D4" w:rsidRDefault="001B4D09" w:rsidP="001B4D09">
            <w:pPr>
              <w:ind w:firstLine="0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4</w:t>
            </w:r>
          </w:p>
        </w:tc>
        <w:tc>
          <w:tcPr>
            <w:tcW w:w="1102" w:type="dxa"/>
          </w:tcPr>
          <w:p w:rsidR="001B4D09" w:rsidRPr="005E30D4" w:rsidRDefault="001B4D09" w:rsidP="001B4D09">
            <w:pPr>
              <w:ind w:firstLine="0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5</w:t>
            </w:r>
          </w:p>
        </w:tc>
        <w:tc>
          <w:tcPr>
            <w:tcW w:w="1102" w:type="dxa"/>
          </w:tcPr>
          <w:p w:rsidR="001B4D09" w:rsidRPr="005E30D4" w:rsidRDefault="001B4D09" w:rsidP="001B4D09">
            <w:pPr>
              <w:ind w:firstLine="0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6</w:t>
            </w:r>
          </w:p>
        </w:tc>
        <w:tc>
          <w:tcPr>
            <w:tcW w:w="1102" w:type="dxa"/>
          </w:tcPr>
          <w:p w:rsidR="001B4D09" w:rsidRPr="005E30D4" w:rsidRDefault="001B4D09" w:rsidP="001B4D09">
            <w:pPr>
              <w:ind w:firstLine="0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7</w:t>
            </w:r>
          </w:p>
        </w:tc>
        <w:tc>
          <w:tcPr>
            <w:tcW w:w="1102" w:type="dxa"/>
          </w:tcPr>
          <w:p w:rsidR="001B4D09" w:rsidRPr="005E30D4" w:rsidRDefault="001B4D09" w:rsidP="001B4D09">
            <w:pPr>
              <w:ind w:firstLine="0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8</w:t>
            </w:r>
          </w:p>
        </w:tc>
        <w:tc>
          <w:tcPr>
            <w:tcW w:w="1102" w:type="dxa"/>
          </w:tcPr>
          <w:p w:rsidR="001B4D09" w:rsidRPr="005E30D4" w:rsidRDefault="001B4D09" w:rsidP="001B4D09">
            <w:pPr>
              <w:ind w:firstLine="0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9</w:t>
            </w:r>
          </w:p>
        </w:tc>
      </w:tr>
      <w:tr w:rsidR="001B4D09" w:rsidTr="001B4D09">
        <w:tc>
          <w:tcPr>
            <w:tcW w:w="1101" w:type="dxa"/>
          </w:tcPr>
          <w:p w:rsidR="001B4D09" w:rsidRDefault="001B4D09" w:rsidP="001B4D09">
            <w:pPr>
              <w:ind w:firstLine="0"/>
            </w:pPr>
            <w:r>
              <w:t>2</w:t>
            </w:r>
          </w:p>
        </w:tc>
        <w:tc>
          <w:tcPr>
            <w:tcW w:w="1101" w:type="dxa"/>
          </w:tcPr>
          <w:p w:rsidR="001B4D09" w:rsidRDefault="001B4D09" w:rsidP="001B4D09">
            <w:pPr>
              <w:ind w:firstLine="0"/>
            </w:pPr>
            <w:r>
              <w:t>1</w:t>
            </w:r>
          </w:p>
        </w:tc>
        <w:tc>
          <w:tcPr>
            <w:tcW w:w="1101" w:type="dxa"/>
          </w:tcPr>
          <w:p w:rsidR="001B4D09" w:rsidRDefault="001B4D09" w:rsidP="001B4D09">
            <w:pPr>
              <w:ind w:firstLine="0"/>
            </w:pPr>
            <w:r>
              <w:t>1</w:t>
            </w:r>
          </w:p>
        </w:tc>
        <w:tc>
          <w:tcPr>
            <w:tcW w:w="1101" w:type="dxa"/>
          </w:tcPr>
          <w:p w:rsidR="001B4D09" w:rsidRDefault="001B4D09" w:rsidP="001B4D09">
            <w:pPr>
              <w:ind w:firstLine="0"/>
            </w:pPr>
            <w:r>
              <w:t>1</w:t>
            </w:r>
          </w:p>
        </w:tc>
        <w:tc>
          <w:tcPr>
            <w:tcW w:w="1102" w:type="dxa"/>
          </w:tcPr>
          <w:p w:rsidR="001B4D09" w:rsidRDefault="001B4D09" w:rsidP="001B4D09">
            <w:pPr>
              <w:ind w:firstLine="0"/>
            </w:pPr>
            <w:r>
              <w:t>3</w:t>
            </w:r>
          </w:p>
        </w:tc>
        <w:tc>
          <w:tcPr>
            <w:tcW w:w="1102" w:type="dxa"/>
          </w:tcPr>
          <w:p w:rsidR="001B4D09" w:rsidRDefault="001B4D09" w:rsidP="001B4D09">
            <w:pPr>
              <w:ind w:firstLine="0"/>
            </w:pPr>
            <w:r>
              <w:t>2</w:t>
            </w:r>
          </w:p>
        </w:tc>
        <w:tc>
          <w:tcPr>
            <w:tcW w:w="1102" w:type="dxa"/>
          </w:tcPr>
          <w:p w:rsidR="001B4D09" w:rsidRDefault="001B4D09" w:rsidP="001B4D09">
            <w:pPr>
              <w:ind w:firstLine="0"/>
            </w:pPr>
            <w:r>
              <w:t>2</w:t>
            </w:r>
          </w:p>
        </w:tc>
        <w:tc>
          <w:tcPr>
            <w:tcW w:w="1102" w:type="dxa"/>
          </w:tcPr>
          <w:p w:rsidR="001B4D09" w:rsidRDefault="001B4D09" w:rsidP="001B4D09">
            <w:pPr>
              <w:ind w:firstLine="0"/>
            </w:pPr>
            <w:r>
              <w:t>2</w:t>
            </w:r>
          </w:p>
        </w:tc>
        <w:tc>
          <w:tcPr>
            <w:tcW w:w="1102" w:type="dxa"/>
          </w:tcPr>
          <w:p w:rsidR="001B4D09" w:rsidRDefault="001B4D09" w:rsidP="001B4D09">
            <w:pPr>
              <w:ind w:firstLine="0"/>
            </w:pPr>
            <w:r>
              <w:t>3</w:t>
            </w:r>
          </w:p>
        </w:tc>
        <w:tc>
          <w:tcPr>
            <w:tcW w:w="1102" w:type="dxa"/>
          </w:tcPr>
          <w:p w:rsidR="001B4D09" w:rsidRDefault="005E30D4" w:rsidP="001B4D09">
            <w:pPr>
              <w:ind w:firstLine="0"/>
            </w:pPr>
            <w:r>
              <w:t>0</w:t>
            </w:r>
          </w:p>
        </w:tc>
      </w:tr>
    </w:tbl>
    <w:tbl>
      <w:tblPr>
        <w:tblStyle w:val="aff0"/>
        <w:tblpPr w:leftFromText="180" w:rightFromText="180" w:vertAnchor="text" w:horzAnchor="margin" w:tblpY="1623"/>
        <w:tblW w:w="0" w:type="auto"/>
        <w:tblLook w:val="04A0"/>
      </w:tblPr>
      <w:tblGrid>
        <w:gridCol w:w="1101"/>
        <w:gridCol w:w="1101"/>
        <w:gridCol w:w="1101"/>
        <w:gridCol w:w="1101"/>
      </w:tblGrid>
      <w:tr w:rsidR="005E30D4" w:rsidTr="001B4D09">
        <w:tc>
          <w:tcPr>
            <w:tcW w:w="1101" w:type="dxa"/>
          </w:tcPr>
          <w:p w:rsidR="005E30D4" w:rsidRPr="005E30D4" w:rsidRDefault="005E30D4" w:rsidP="001B4D09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5E30D4" w:rsidRPr="005E30D4" w:rsidRDefault="005E30D4" w:rsidP="001B4D09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5E30D4" w:rsidRPr="005E30D4" w:rsidRDefault="005E30D4" w:rsidP="001B4D09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5E30D4" w:rsidRPr="005E30D4" w:rsidRDefault="005E30D4" w:rsidP="001B4D09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3</w:t>
            </w:r>
          </w:p>
        </w:tc>
      </w:tr>
      <w:tr w:rsidR="005E30D4" w:rsidTr="001B4D09">
        <w:tc>
          <w:tcPr>
            <w:tcW w:w="1101" w:type="dxa"/>
          </w:tcPr>
          <w:p w:rsidR="005E30D4" w:rsidRDefault="005E30D4" w:rsidP="001B4D09">
            <w:pPr>
              <w:spacing w:after="200" w:line="276" w:lineRule="auto"/>
              <w:ind w:firstLine="0"/>
              <w:jc w:val="left"/>
            </w:pPr>
            <w:r>
              <w:t>1</w:t>
            </w:r>
          </w:p>
        </w:tc>
        <w:tc>
          <w:tcPr>
            <w:tcW w:w="1101" w:type="dxa"/>
          </w:tcPr>
          <w:p w:rsidR="005E30D4" w:rsidRDefault="005E30D4" w:rsidP="001B4D09">
            <w:pPr>
              <w:spacing w:after="200" w:line="276" w:lineRule="auto"/>
              <w:ind w:firstLine="0"/>
              <w:jc w:val="left"/>
            </w:pPr>
            <w:r>
              <w:t>3</w:t>
            </w:r>
          </w:p>
        </w:tc>
        <w:tc>
          <w:tcPr>
            <w:tcW w:w="1101" w:type="dxa"/>
          </w:tcPr>
          <w:p w:rsidR="005E30D4" w:rsidRDefault="005E30D4" w:rsidP="001B4D09">
            <w:pPr>
              <w:spacing w:after="200" w:line="276" w:lineRule="auto"/>
              <w:ind w:firstLine="0"/>
              <w:jc w:val="left"/>
            </w:pPr>
            <w:r>
              <w:t>4</w:t>
            </w:r>
          </w:p>
        </w:tc>
        <w:tc>
          <w:tcPr>
            <w:tcW w:w="1101" w:type="dxa"/>
          </w:tcPr>
          <w:p w:rsidR="005E30D4" w:rsidRDefault="005E30D4" w:rsidP="001B4D09">
            <w:pPr>
              <w:spacing w:after="200" w:line="276" w:lineRule="auto"/>
              <w:ind w:firstLine="0"/>
              <w:jc w:val="left"/>
            </w:pPr>
            <w:r>
              <w:t>2</w:t>
            </w:r>
          </w:p>
        </w:tc>
      </w:tr>
    </w:tbl>
    <w:p w:rsidR="00031215" w:rsidRPr="00031215" w:rsidRDefault="00031215" w:rsidP="00031215"/>
    <w:tbl>
      <w:tblPr>
        <w:tblStyle w:val="aff0"/>
        <w:tblpPr w:leftFromText="180" w:rightFromText="180" w:vertAnchor="text" w:horzAnchor="margin" w:tblpY="1901"/>
        <w:tblW w:w="11131" w:type="dxa"/>
        <w:tblLook w:val="04A0"/>
      </w:tblPr>
      <w:tblGrid>
        <w:gridCol w:w="1111"/>
        <w:gridCol w:w="1112"/>
        <w:gridCol w:w="1112"/>
        <w:gridCol w:w="1112"/>
        <w:gridCol w:w="1114"/>
        <w:gridCol w:w="1114"/>
        <w:gridCol w:w="1114"/>
        <w:gridCol w:w="1114"/>
        <w:gridCol w:w="1114"/>
        <w:gridCol w:w="1114"/>
      </w:tblGrid>
      <w:tr w:rsidR="005E30D4" w:rsidTr="005E30D4">
        <w:trPr>
          <w:trHeight w:val="454"/>
        </w:trPr>
        <w:tc>
          <w:tcPr>
            <w:tcW w:w="1111" w:type="dxa"/>
          </w:tcPr>
          <w:p w:rsidR="005E30D4" w:rsidRPr="005E30D4" w:rsidRDefault="005E30D4" w:rsidP="005E30D4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0</w:t>
            </w:r>
          </w:p>
        </w:tc>
        <w:tc>
          <w:tcPr>
            <w:tcW w:w="1112" w:type="dxa"/>
          </w:tcPr>
          <w:p w:rsidR="005E30D4" w:rsidRPr="005E30D4" w:rsidRDefault="005E30D4" w:rsidP="005E30D4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1</w:t>
            </w:r>
          </w:p>
        </w:tc>
        <w:tc>
          <w:tcPr>
            <w:tcW w:w="1112" w:type="dxa"/>
          </w:tcPr>
          <w:p w:rsidR="005E30D4" w:rsidRPr="005E30D4" w:rsidRDefault="005E30D4" w:rsidP="005E30D4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2</w:t>
            </w:r>
          </w:p>
        </w:tc>
        <w:tc>
          <w:tcPr>
            <w:tcW w:w="1112" w:type="dxa"/>
          </w:tcPr>
          <w:p w:rsidR="005E30D4" w:rsidRPr="005E30D4" w:rsidRDefault="005E30D4" w:rsidP="005E30D4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3</w:t>
            </w:r>
          </w:p>
        </w:tc>
        <w:tc>
          <w:tcPr>
            <w:tcW w:w="1114" w:type="dxa"/>
          </w:tcPr>
          <w:p w:rsidR="005E30D4" w:rsidRPr="005E30D4" w:rsidRDefault="005E30D4" w:rsidP="005E30D4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4</w:t>
            </w:r>
          </w:p>
        </w:tc>
        <w:tc>
          <w:tcPr>
            <w:tcW w:w="1114" w:type="dxa"/>
          </w:tcPr>
          <w:p w:rsidR="005E30D4" w:rsidRPr="005E30D4" w:rsidRDefault="005E30D4" w:rsidP="005E30D4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5</w:t>
            </w:r>
          </w:p>
        </w:tc>
        <w:tc>
          <w:tcPr>
            <w:tcW w:w="1114" w:type="dxa"/>
          </w:tcPr>
          <w:p w:rsidR="005E30D4" w:rsidRPr="005E30D4" w:rsidRDefault="005E30D4" w:rsidP="005E30D4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6</w:t>
            </w:r>
          </w:p>
        </w:tc>
        <w:tc>
          <w:tcPr>
            <w:tcW w:w="1114" w:type="dxa"/>
          </w:tcPr>
          <w:p w:rsidR="005E30D4" w:rsidRPr="005E30D4" w:rsidRDefault="005E30D4" w:rsidP="005E30D4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7</w:t>
            </w:r>
          </w:p>
        </w:tc>
        <w:tc>
          <w:tcPr>
            <w:tcW w:w="1114" w:type="dxa"/>
          </w:tcPr>
          <w:p w:rsidR="005E30D4" w:rsidRPr="005E30D4" w:rsidRDefault="005E30D4" w:rsidP="005E30D4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8</w:t>
            </w:r>
          </w:p>
        </w:tc>
        <w:tc>
          <w:tcPr>
            <w:tcW w:w="1114" w:type="dxa"/>
          </w:tcPr>
          <w:p w:rsidR="005E30D4" w:rsidRPr="005E30D4" w:rsidRDefault="005E30D4" w:rsidP="005E30D4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9</w:t>
            </w:r>
          </w:p>
        </w:tc>
      </w:tr>
      <w:tr w:rsidR="005E30D4" w:rsidTr="005E30D4">
        <w:trPr>
          <w:trHeight w:val="469"/>
        </w:trPr>
        <w:tc>
          <w:tcPr>
            <w:tcW w:w="1111" w:type="dxa"/>
            <w:shd w:val="clear" w:color="auto" w:fill="D9D9D9" w:themeFill="background1" w:themeFillShade="D9"/>
          </w:tcPr>
          <w:p w:rsidR="005E30D4" w:rsidRDefault="005E30D4" w:rsidP="005E30D4">
            <w:pPr>
              <w:spacing w:after="200" w:line="276" w:lineRule="auto"/>
              <w:ind w:firstLine="0"/>
              <w:jc w:val="left"/>
            </w:pPr>
            <w:r>
              <w:t>0</w:t>
            </w:r>
          </w:p>
        </w:tc>
        <w:tc>
          <w:tcPr>
            <w:tcW w:w="1112" w:type="dxa"/>
            <w:shd w:val="clear" w:color="auto" w:fill="D9D9D9" w:themeFill="background1" w:themeFillShade="D9"/>
          </w:tcPr>
          <w:p w:rsidR="005E30D4" w:rsidRDefault="005E30D4" w:rsidP="005E30D4">
            <w:pPr>
              <w:spacing w:after="200" w:line="276" w:lineRule="auto"/>
              <w:ind w:firstLine="0"/>
              <w:jc w:val="left"/>
            </w:pPr>
            <w:r>
              <w:t>1</w:t>
            </w:r>
          </w:p>
        </w:tc>
        <w:tc>
          <w:tcPr>
            <w:tcW w:w="1112" w:type="dxa"/>
            <w:shd w:val="clear" w:color="auto" w:fill="D9D9D9" w:themeFill="background1" w:themeFillShade="D9"/>
          </w:tcPr>
          <w:p w:rsidR="005E30D4" w:rsidRDefault="005E30D4" w:rsidP="005E30D4">
            <w:pPr>
              <w:spacing w:after="200" w:line="276" w:lineRule="auto"/>
              <w:ind w:firstLine="0"/>
              <w:jc w:val="left"/>
            </w:pPr>
            <w:r>
              <w:t>1</w:t>
            </w:r>
          </w:p>
        </w:tc>
        <w:tc>
          <w:tcPr>
            <w:tcW w:w="1112" w:type="dxa"/>
            <w:shd w:val="clear" w:color="auto" w:fill="D9D9D9" w:themeFill="background1" w:themeFillShade="D9"/>
          </w:tcPr>
          <w:p w:rsidR="005E30D4" w:rsidRDefault="005E30D4" w:rsidP="005E30D4">
            <w:pPr>
              <w:spacing w:after="200" w:line="276" w:lineRule="auto"/>
              <w:ind w:firstLine="0"/>
              <w:jc w:val="left"/>
            </w:pPr>
            <w:r>
              <w:t>1</w:t>
            </w:r>
          </w:p>
        </w:tc>
        <w:tc>
          <w:tcPr>
            <w:tcW w:w="1114" w:type="dxa"/>
            <w:shd w:val="clear" w:color="auto" w:fill="D9D9D9" w:themeFill="background1" w:themeFillShade="D9"/>
          </w:tcPr>
          <w:p w:rsidR="005E30D4" w:rsidRDefault="005E30D4" w:rsidP="005E30D4">
            <w:pPr>
              <w:spacing w:after="200" w:line="276" w:lineRule="auto"/>
              <w:ind w:firstLine="0"/>
              <w:jc w:val="left"/>
            </w:pPr>
            <w:r>
              <w:t>2</w:t>
            </w:r>
          </w:p>
        </w:tc>
        <w:tc>
          <w:tcPr>
            <w:tcW w:w="1114" w:type="dxa"/>
            <w:shd w:val="clear" w:color="auto" w:fill="D9D9D9" w:themeFill="background1" w:themeFillShade="D9"/>
          </w:tcPr>
          <w:p w:rsidR="005E30D4" w:rsidRDefault="005E30D4" w:rsidP="005E30D4">
            <w:pPr>
              <w:spacing w:after="200" w:line="276" w:lineRule="auto"/>
              <w:ind w:firstLine="0"/>
              <w:jc w:val="left"/>
            </w:pPr>
            <w:r>
              <w:t>2</w:t>
            </w:r>
          </w:p>
        </w:tc>
        <w:tc>
          <w:tcPr>
            <w:tcW w:w="1114" w:type="dxa"/>
            <w:shd w:val="clear" w:color="auto" w:fill="D9D9D9" w:themeFill="background1" w:themeFillShade="D9"/>
          </w:tcPr>
          <w:p w:rsidR="005E30D4" w:rsidRDefault="005E30D4" w:rsidP="005E30D4">
            <w:pPr>
              <w:spacing w:after="200" w:line="276" w:lineRule="auto"/>
              <w:ind w:firstLine="0"/>
              <w:jc w:val="left"/>
            </w:pPr>
            <w:r>
              <w:t>2</w:t>
            </w:r>
          </w:p>
        </w:tc>
        <w:tc>
          <w:tcPr>
            <w:tcW w:w="1114" w:type="dxa"/>
            <w:shd w:val="clear" w:color="auto" w:fill="D9D9D9" w:themeFill="background1" w:themeFillShade="D9"/>
          </w:tcPr>
          <w:p w:rsidR="005E30D4" w:rsidRDefault="005E30D4" w:rsidP="005E30D4">
            <w:pPr>
              <w:spacing w:after="200" w:line="276" w:lineRule="auto"/>
              <w:ind w:firstLine="0"/>
              <w:jc w:val="left"/>
            </w:pPr>
            <w:r>
              <w:t>2</w:t>
            </w:r>
          </w:p>
        </w:tc>
        <w:tc>
          <w:tcPr>
            <w:tcW w:w="1114" w:type="dxa"/>
            <w:shd w:val="clear" w:color="auto" w:fill="D9D9D9" w:themeFill="background1" w:themeFillShade="D9"/>
          </w:tcPr>
          <w:p w:rsidR="005E30D4" w:rsidRDefault="005E30D4" w:rsidP="005E30D4">
            <w:pPr>
              <w:spacing w:after="200" w:line="276" w:lineRule="auto"/>
              <w:ind w:firstLine="0"/>
              <w:jc w:val="left"/>
            </w:pPr>
            <w:r>
              <w:t>3</w:t>
            </w:r>
          </w:p>
        </w:tc>
        <w:tc>
          <w:tcPr>
            <w:tcW w:w="1114" w:type="dxa"/>
            <w:shd w:val="clear" w:color="auto" w:fill="D9D9D9" w:themeFill="background1" w:themeFillShade="D9"/>
          </w:tcPr>
          <w:p w:rsidR="005E30D4" w:rsidRDefault="005E30D4" w:rsidP="005E30D4">
            <w:pPr>
              <w:spacing w:after="200" w:line="276" w:lineRule="auto"/>
              <w:ind w:firstLine="0"/>
              <w:jc w:val="left"/>
            </w:pPr>
            <w:r>
              <w:t>3</w:t>
            </w:r>
          </w:p>
        </w:tc>
      </w:tr>
    </w:tbl>
    <w:p w:rsidR="00D23899" w:rsidRDefault="00D23899">
      <w:pPr>
        <w:spacing w:after="200" w:line="276" w:lineRule="auto"/>
        <w:ind w:firstLine="0"/>
        <w:jc w:val="left"/>
      </w:pPr>
      <w:r>
        <w:br w:type="page"/>
      </w:r>
    </w:p>
    <w:p w:rsidR="00A059AE" w:rsidRDefault="00A059AE" w:rsidP="00A12651"/>
    <w:p w:rsidR="00A059AE" w:rsidRDefault="00A059AE" w:rsidP="00A059AE">
      <w:pPr>
        <w:pStyle w:val="3"/>
      </w:pPr>
      <w:bookmarkStart w:id="28" w:name="_Toc533250675"/>
      <w:bookmarkStart w:id="29" w:name="_Toc533625488"/>
      <w:r>
        <w:t>Быстрая сортировка</w:t>
      </w:r>
      <w:bookmarkEnd w:id="28"/>
      <w:bookmarkEnd w:id="29"/>
    </w:p>
    <w:p w:rsidR="00A407FE" w:rsidRPr="001B7A0A" w:rsidRDefault="00A407FE" w:rsidP="00A407FE">
      <w:pPr>
        <w:rPr>
          <w:b/>
          <w:i/>
        </w:rPr>
      </w:pPr>
      <w:r w:rsidRPr="001B7A0A">
        <w:rPr>
          <w:b/>
          <w:i/>
        </w:rPr>
        <w:t>Алгоритм быстрой сортировки:</w:t>
      </w:r>
    </w:p>
    <w:p w:rsidR="00A407FE" w:rsidRPr="004A53AE" w:rsidRDefault="00A407FE" w:rsidP="004A53AE">
      <w:pPr>
        <w:pStyle w:val="ae"/>
        <w:numPr>
          <w:ilvl w:val="0"/>
          <w:numId w:val="20"/>
        </w:numPr>
        <w:rPr>
          <w:shd w:val="clear" w:color="auto" w:fill="FFFFFF"/>
        </w:rPr>
      </w:pPr>
      <w:bookmarkStart w:id="30" w:name="_Ref533202196"/>
      <w:r w:rsidRPr="004A53AE">
        <w:rPr>
          <w:shd w:val="clear" w:color="auto" w:fill="FFFFFF"/>
        </w:rPr>
        <w:t xml:space="preserve">Массив разбивается на две части, с условием, что все элементы первой части меньше любого элемента второй. </w:t>
      </w:r>
    </w:p>
    <w:p w:rsidR="00A407FE" w:rsidRPr="004A53AE" w:rsidRDefault="00A407FE" w:rsidP="004A53AE">
      <w:pPr>
        <w:pStyle w:val="ae"/>
        <w:numPr>
          <w:ilvl w:val="0"/>
          <w:numId w:val="20"/>
        </w:numPr>
        <w:rPr>
          <w:shd w:val="clear" w:color="auto" w:fill="FFFFFF"/>
        </w:rPr>
      </w:pPr>
      <w:r w:rsidRPr="004A53AE">
        <w:rPr>
          <w:shd w:val="clear" w:color="auto" w:fill="FFFFFF"/>
        </w:rPr>
        <w:t xml:space="preserve">Потом каждая часть сортируется отдельно. Разбиение на части достигается упорядочиванием относительно некоторого элемента массива, т. е. в первой части все числа меньше либо равны этому элементу, а во второй, соответственно, больше либо равны. </w:t>
      </w:r>
    </w:p>
    <w:p w:rsidR="00A407FE" w:rsidRPr="004A53AE" w:rsidRDefault="00A407FE" w:rsidP="004A53AE">
      <w:pPr>
        <w:pStyle w:val="ae"/>
        <w:numPr>
          <w:ilvl w:val="0"/>
          <w:numId w:val="20"/>
        </w:numPr>
        <w:rPr>
          <w:shd w:val="clear" w:color="auto" w:fill="FFFFFF"/>
        </w:rPr>
      </w:pPr>
      <w:r w:rsidRPr="004A53AE">
        <w:rPr>
          <w:shd w:val="clear" w:color="auto" w:fill="FFFFFF"/>
        </w:rPr>
        <w:t>Два индекса проходят по массиву с разных сторон и ищут элементы, которые попали не в свою группу. Найдя такие элементы, их меняют местами. </w:t>
      </w:r>
    </w:p>
    <w:p w:rsidR="005E30D4" w:rsidRPr="00CB30E1" w:rsidRDefault="00A407FE" w:rsidP="00CB30E1">
      <w:pPr>
        <w:pStyle w:val="ae"/>
        <w:numPr>
          <w:ilvl w:val="0"/>
          <w:numId w:val="20"/>
        </w:numPr>
        <w:rPr>
          <w:shd w:val="clear" w:color="auto" w:fill="FFFFFF"/>
        </w:rPr>
      </w:pPr>
      <w:r w:rsidRPr="004A53AE">
        <w:rPr>
          <w:shd w:val="clear" w:color="auto" w:fill="FFFFFF"/>
        </w:rPr>
        <w:t>Тот элемент, на котором индексы пересекутся, и определяет разбиение на группы.</w:t>
      </w:r>
      <w:r w:rsidR="004F7E9F" w:rsidRPr="004F7E9F">
        <w:rPr>
          <w:shd w:val="clear" w:color="auto" w:fill="FFFFFF"/>
          <w:vertAlign w:val="superscript"/>
        </w:rPr>
        <w:t>[</w:t>
      </w:r>
      <w:r w:rsidR="004F7E9F">
        <w:rPr>
          <w:shd w:val="clear" w:color="auto" w:fill="FFFFFF"/>
          <w:vertAlign w:val="superscript"/>
        </w:rPr>
        <w:fldChar w:fldCharType="begin"/>
      </w:r>
      <w:r w:rsidR="004F7E9F">
        <w:rPr>
          <w:shd w:val="clear" w:color="auto" w:fill="FFFFFF"/>
          <w:vertAlign w:val="superscript"/>
        </w:rPr>
        <w:instrText xml:space="preserve"> REF _Ref533631674 \r \h </w:instrText>
      </w:r>
      <w:r w:rsidR="004F7E9F">
        <w:rPr>
          <w:shd w:val="clear" w:color="auto" w:fill="FFFFFF"/>
          <w:vertAlign w:val="superscript"/>
        </w:rPr>
      </w:r>
      <w:r w:rsidR="004F7E9F">
        <w:rPr>
          <w:shd w:val="clear" w:color="auto" w:fill="FFFFFF"/>
          <w:vertAlign w:val="superscript"/>
        </w:rPr>
        <w:fldChar w:fldCharType="separate"/>
      </w:r>
      <w:r w:rsidR="004F7E9F">
        <w:rPr>
          <w:shd w:val="clear" w:color="auto" w:fill="FFFFFF"/>
          <w:vertAlign w:val="superscript"/>
        </w:rPr>
        <w:t>5</w:t>
      </w:r>
      <w:r w:rsidR="004F7E9F">
        <w:rPr>
          <w:shd w:val="clear" w:color="auto" w:fill="FFFFFF"/>
          <w:vertAlign w:val="superscript"/>
        </w:rPr>
        <w:fldChar w:fldCharType="end"/>
      </w:r>
      <w:r w:rsidR="004F7E9F" w:rsidRPr="004F7E9F">
        <w:rPr>
          <w:shd w:val="clear" w:color="auto" w:fill="FFFFFF"/>
          <w:vertAlign w:val="superscript"/>
        </w:rPr>
        <w:t>]</w:t>
      </w:r>
    </w:p>
    <w:p w:rsidR="005E30D4" w:rsidRDefault="005E30D4" w:rsidP="00A407FE">
      <w:pPr>
        <w:pStyle w:val="affc"/>
        <w:rPr>
          <w:color w:val="000000"/>
          <w:sz w:val="27"/>
          <w:szCs w:val="27"/>
          <w:shd w:val="clear" w:color="auto" w:fill="FFFFFF"/>
        </w:rPr>
      </w:pPr>
    </w:p>
    <w:p w:rsidR="00F93685" w:rsidRDefault="00F93685" w:rsidP="00CB30E1">
      <w:pPr>
        <w:pStyle w:val="a0"/>
        <w:ind w:left="1843" w:firstLine="0"/>
        <w:jc w:val="left"/>
      </w:pPr>
      <w:r>
        <w:t>Пример быстрой сортировки.</w:t>
      </w:r>
      <w:bookmarkEnd w:id="30"/>
    </w:p>
    <w:tbl>
      <w:tblPr>
        <w:tblStyle w:val="aff0"/>
        <w:tblpPr w:leftFromText="180" w:rightFromText="180" w:vertAnchor="text" w:horzAnchor="page" w:tblpX="1115" w:tblpY="270"/>
        <w:tblW w:w="0" w:type="auto"/>
        <w:tblLook w:val="04A0"/>
      </w:tblPr>
      <w:tblGrid>
        <w:gridCol w:w="1101"/>
        <w:gridCol w:w="1101"/>
        <w:gridCol w:w="1101"/>
        <w:gridCol w:w="1101"/>
        <w:gridCol w:w="1102"/>
      </w:tblGrid>
      <w:tr w:rsidR="00CB30E1" w:rsidTr="00CB30E1">
        <w:tc>
          <w:tcPr>
            <w:tcW w:w="1101" w:type="dxa"/>
          </w:tcPr>
          <w:p w:rsidR="00CB30E1" w:rsidRPr="005E30D4" w:rsidRDefault="00CB30E1" w:rsidP="00CB30E1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0</w:t>
            </w:r>
          </w:p>
        </w:tc>
        <w:tc>
          <w:tcPr>
            <w:tcW w:w="1101" w:type="dxa"/>
          </w:tcPr>
          <w:p w:rsidR="00CB30E1" w:rsidRPr="005E30D4" w:rsidRDefault="00CB30E1" w:rsidP="00CB30E1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1</w:t>
            </w:r>
          </w:p>
        </w:tc>
        <w:tc>
          <w:tcPr>
            <w:tcW w:w="1101" w:type="dxa"/>
          </w:tcPr>
          <w:p w:rsidR="00CB30E1" w:rsidRPr="005E30D4" w:rsidRDefault="00CB30E1" w:rsidP="00CB30E1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2</w:t>
            </w:r>
          </w:p>
        </w:tc>
        <w:tc>
          <w:tcPr>
            <w:tcW w:w="1101" w:type="dxa"/>
          </w:tcPr>
          <w:p w:rsidR="00CB30E1" w:rsidRPr="005E30D4" w:rsidRDefault="00CB30E1" w:rsidP="00CB30E1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3</w:t>
            </w:r>
          </w:p>
        </w:tc>
        <w:tc>
          <w:tcPr>
            <w:tcW w:w="1102" w:type="dxa"/>
          </w:tcPr>
          <w:p w:rsidR="00CB30E1" w:rsidRPr="005E30D4" w:rsidRDefault="00CB30E1" w:rsidP="00CB30E1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5E30D4">
              <w:rPr>
                <w:sz w:val="16"/>
                <w:szCs w:val="16"/>
              </w:rPr>
              <w:t>4</w:t>
            </w:r>
          </w:p>
        </w:tc>
      </w:tr>
      <w:tr w:rsidR="00CB30E1" w:rsidTr="00CB30E1">
        <w:tc>
          <w:tcPr>
            <w:tcW w:w="1101" w:type="dxa"/>
          </w:tcPr>
          <w:p w:rsidR="00CB30E1" w:rsidRDefault="00CB30E1" w:rsidP="00CB30E1">
            <w:pPr>
              <w:pStyle w:val="affc"/>
              <w:ind w:firstLine="0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4</w:t>
            </w:r>
          </w:p>
        </w:tc>
        <w:tc>
          <w:tcPr>
            <w:tcW w:w="1101" w:type="dxa"/>
          </w:tcPr>
          <w:p w:rsidR="00CB30E1" w:rsidRDefault="00CB30E1" w:rsidP="00CB30E1">
            <w:pPr>
              <w:pStyle w:val="affc"/>
              <w:ind w:firstLine="0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5</w:t>
            </w:r>
          </w:p>
        </w:tc>
        <w:tc>
          <w:tcPr>
            <w:tcW w:w="1101" w:type="dxa"/>
            <w:shd w:val="clear" w:color="auto" w:fill="FFFF00"/>
          </w:tcPr>
          <w:p w:rsidR="00CB30E1" w:rsidRDefault="00CB30E1" w:rsidP="00CB30E1">
            <w:pPr>
              <w:pStyle w:val="affc"/>
              <w:ind w:firstLine="0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3</w:t>
            </w:r>
          </w:p>
        </w:tc>
        <w:tc>
          <w:tcPr>
            <w:tcW w:w="1101" w:type="dxa"/>
          </w:tcPr>
          <w:p w:rsidR="00CB30E1" w:rsidRDefault="00CB30E1" w:rsidP="00CB30E1">
            <w:pPr>
              <w:pStyle w:val="affc"/>
              <w:tabs>
                <w:tab w:val="left" w:pos="820"/>
              </w:tabs>
              <w:ind w:firstLine="0"/>
              <w:jc w:val="right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-1</w:t>
            </w:r>
          </w:p>
        </w:tc>
        <w:tc>
          <w:tcPr>
            <w:tcW w:w="1102" w:type="dxa"/>
            <w:shd w:val="clear" w:color="auto" w:fill="FFFFFF" w:themeFill="background1"/>
          </w:tcPr>
          <w:p w:rsidR="00CB30E1" w:rsidRDefault="00CB30E1" w:rsidP="00CB30E1">
            <w:pPr>
              <w:pStyle w:val="affc"/>
              <w:ind w:firstLine="0"/>
              <w:jc w:val="right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6</w:t>
            </w:r>
          </w:p>
        </w:tc>
      </w:tr>
      <w:tr w:rsidR="00CB30E1" w:rsidTr="00CB30E1">
        <w:tc>
          <w:tcPr>
            <w:tcW w:w="1101" w:type="dxa"/>
          </w:tcPr>
          <w:p w:rsidR="00CB30E1" w:rsidRDefault="00CB30E1" w:rsidP="00CB30E1">
            <w:pPr>
              <w:pStyle w:val="affc"/>
              <w:ind w:firstLine="0"/>
              <w:jc w:val="center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↑</w:t>
            </w:r>
          </w:p>
        </w:tc>
        <w:tc>
          <w:tcPr>
            <w:tcW w:w="1101" w:type="dxa"/>
          </w:tcPr>
          <w:p w:rsidR="00CB30E1" w:rsidRDefault="00CB30E1" w:rsidP="00CB30E1">
            <w:pPr>
              <w:pStyle w:val="affc"/>
              <w:ind w:firstLine="0"/>
              <w:jc w:val="center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↑↑</w:t>
            </w:r>
          </w:p>
        </w:tc>
        <w:tc>
          <w:tcPr>
            <w:tcW w:w="1101" w:type="dxa"/>
          </w:tcPr>
          <w:p w:rsidR="00CB30E1" w:rsidRDefault="00CB30E1" w:rsidP="00CB30E1">
            <w:pPr>
              <w:pStyle w:val="affc"/>
              <w:ind w:firstLine="0"/>
              <w:jc w:val="center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↑↑</w:t>
            </w:r>
          </w:p>
        </w:tc>
        <w:tc>
          <w:tcPr>
            <w:tcW w:w="1101" w:type="dxa"/>
          </w:tcPr>
          <w:p w:rsidR="00CB30E1" w:rsidRDefault="00CB30E1" w:rsidP="00CB30E1">
            <w:pPr>
              <w:pStyle w:val="affc"/>
              <w:ind w:firstLine="0"/>
              <w:jc w:val="center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↑</w:t>
            </w:r>
          </w:p>
        </w:tc>
        <w:tc>
          <w:tcPr>
            <w:tcW w:w="1102" w:type="dxa"/>
          </w:tcPr>
          <w:p w:rsidR="00CB30E1" w:rsidRDefault="00CB30E1" w:rsidP="00CB30E1">
            <w:pPr>
              <w:pStyle w:val="affc"/>
              <w:ind w:firstLine="0"/>
              <w:jc w:val="center"/>
              <w:rPr>
                <w:color w:val="000000"/>
                <w:sz w:val="27"/>
                <w:szCs w:val="27"/>
                <w:shd w:val="clear" w:color="auto" w:fill="FFFFFF"/>
              </w:rPr>
            </w:pPr>
          </w:p>
        </w:tc>
      </w:tr>
      <w:tr w:rsidR="00CB30E1" w:rsidTr="00CB30E1">
        <w:tc>
          <w:tcPr>
            <w:tcW w:w="1101" w:type="dxa"/>
          </w:tcPr>
          <w:p w:rsidR="00CB30E1" w:rsidRDefault="00CB30E1" w:rsidP="00CB30E1">
            <w:pPr>
              <w:pStyle w:val="affc"/>
              <w:ind w:firstLine="0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-1</w:t>
            </w:r>
          </w:p>
        </w:tc>
        <w:tc>
          <w:tcPr>
            <w:tcW w:w="1101" w:type="dxa"/>
            <w:shd w:val="clear" w:color="auto" w:fill="FFFFFF" w:themeFill="background1"/>
          </w:tcPr>
          <w:p w:rsidR="00CB30E1" w:rsidRDefault="00CB30E1" w:rsidP="00CB30E1">
            <w:pPr>
              <w:pStyle w:val="affc"/>
              <w:ind w:firstLine="0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3</w:t>
            </w:r>
          </w:p>
        </w:tc>
        <w:tc>
          <w:tcPr>
            <w:tcW w:w="1101" w:type="dxa"/>
            <w:shd w:val="clear" w:color="auto" w:fill="FFFF00"/>
          </w:tcPr>
          <w:p w:rsidR="00CB30E1" w:rsidRDefault="00CB30E1" w:rsidP="00CB30E1">
            <w:pPr>
              <w:pStyle w:val="affc"/>
              <w:ind w:firstLine="0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5</w:t>
            </w:r>
          </w:p>
        </w:tc>
        <w:tc>
          <w:tcPr>
            <w:tcW w:w="1101" w:type="dxa"/>
            <w:shd w:val="clear" w:color="auto" w:fill="FFFFFF" w:themeFill="background1"/>
          </w:tcPr>
          <w:p w:rsidR="00CB30E1" w:rsidRDefault="00CB30E1" w:rsidP="00CB30E1">
            <w:pPr>
              <w:pStyle w:val="affc"/>
              <w:ind w:firstLine="0"/>
              <w:jc w:val="center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4</w:t>
            </w:r>
          </w:p>
        </w:tc>
        <w:tc>
          <w:tcPr>
            <w:tcW w:w="1102" w:type="dxa"/>
          </w:tcPr>
          <w:p w:rsidR="00CB30E1" w:rsidRDefault="00CB30E1" w:rsidP="00CB30E1">
            <w:pPr>
              <w:pStyle w:val="affc"/>
              <w:ind w:firstLine="0"/>
              <w:jc w:val="right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 xml:space="preserve"> 6</w:t>
            </w:r>
          </w:p>
        </w:tc>
      </w:tr>
      <w:tr w:rsidR="00CB30E1" w:rsidTr="00CB30E1">
        <w:tc>
          <w:tcPr>
            <w:tcW w:w="1101" w:type="dxa"/>
          </w:tcPr>
          <w:p w:rsidR="00CB30E1" w:rsidRDefault="00CB30E1" w:rsidP="00CB30E1">
            <w:pPr>
              <w:pStyle w:val="affc"/>
              <w:ind w:firstLine="0"/>
              <w:jc w:val="center"/>
              <w:rPr>
                <w:color w:val="000000"/>
                <w:sz w:val="27"/>
                <w:szCs w:val="27"/>
                <w:shd w:val="clear" w:color="auto" w:fill="FFFFFF"/>
              </w:rPr>
            </w:pPr>
          </w:p>
        </w:tc>
        <w:tc>
          <w:tcPr>
            <w:tcW w:w="1101" w:type="dxa"/>
          </w:tcPr>
          <w:p w:rsidR="00CB30E1" w:rsidRDefault="00CB30E1" w:rsidP="00CB30E1">
            <w:pPr>
              <w:pStyle w:val="affc"/>
              <w:ind w:firstLine="0"/>
              <w:jc w:val="center"/>
              <w:rPr>
                <w:color w:val="000000"/>
                <w:sz w:val="27"/>
                <w:szCs w:val="27"/>
                <w:shd w:val="clear" w:color="auto" w:fill="FFFFFF"/>
              </w:rPr>
            </w:pPr>
          </w:p>
        </w:tc>
        <w:tc>
          <w:tcPr>
            <w:tcW w:w="1101" w:type="dxa"/>
          </w:tcPr>
          <w:p w:rsidR="00CB30E1" w:rsidRDefault="00CB30E1" w:rsidP="00CB30E1">
            <w:pPr>
              <w:pStyle w:val="affc"/>
              <w:ind w:firstLine="0"/>
              <w:jc w:val="center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↑</w:t>
            </w:r>
          </w:p>
        </w:tc>
        <w:tc>
          <w:tcPr>
            <w:tcW w:w="1101" w:type="dxa"/>
          </w:tcPr>
          <w:p w:rsidR="00CB30E1" w:rsidRDefault="00CB30E1" w:rsidP="00CB30E1">
            <w:pPr>
              <w:pStyle w:val="affc"/>
              <w:ind w:firstLine="0"/>
              <w:jc w:val="center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↑</w:t>
            </w:r>
          </w:p>
        </w:tc>
        <w:tc>
          <w:tcPr>
            <w:tcW w:w="1102" w:type="dxa"/>
          </w:tcPr>
          <w:p w:rsidR="00CB30E1" w:rsidRDefault="00CB30E1" w:rsidP="00CB30E1">
            <w:pPr>
              <w:pStyle w:val="affc"/>
              <w:ind w:firstLine="0"/>
              <w:jc w:val="center"/>
              <w:rPr>
                <w:color w:val="000000"/>
                <w:sz w:val="27"/>
                <w:szCs w:val="27"/>
                <w:shd w:val="clear" w:color="auto" w:fill="FFFFFF"/>
              </w:rPr>
            </w:pPr>
          </w:p>
        </w:tc>
      </w:tr>
      <w:tr w:rsidR="00CB30E1" w:rsidTr="00CB30E1">
        <w:tc>
          <w:tcPr>
            <w:tcW w:w="1101" w:type="dxa"/>
            <w:shd w:val="clear" w:color="auto" w:fill="F2F2F2" w:themeFill="background1" w:themeFillShade="F2"/>
          </w:tcPr>
          <w:p w:rsidR="00CB30E1" w:rsidRDefault="00CB30E1" w:rsidP="00CB30E1">
            <w:pPr>
              <w:pStyle w:val="affc"/>
              <w:ind w:firstLine="0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-1</w:t>
            </w:r>
          </w:p>
        </w:tc>
        <w:tc>
          <w:tcPr>
            <w:tcW w:w="1101" w:type="dxa"/>
            <w:shd w:val="clear" w:color="auto" w:fill="F2F2F2" w:themeFill="background1" w:themeFillShade="F2"/>
          </w:tcPr>
          <w:p w:rsidR="00CB30E1" w:rsidRDefault="00CB30E1" w:rsidP="00CB30E1">
            <w:pPr>
              <w:pStyle w:val="affc"/>
              <w:ind w:firstLine="0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3</w:t>
            </w:r>
          </w:p>
        </w:tc>
        <w:tc>
          <w:tcPr>
            <w:tcW w:w="1101" w:type="dxa"/>
            <w:shd w:val="clear" w:color="auto" w:fill="F2F2F2" w:themeFill="background1" w:themeFillShade="F2"/>
          </w:tcPr>
          <w:p w:rsidR="00CB30E1" w:rsidRDefault="00CB30E1" w:rsidP="00CB30E1">
            <w:pPr>
              <w:pStyle w:val="affc"/>
              <w:ind w:firstLine="0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4</w:t>
            </w:r>
          </w:p>
        </w:tc>
        <w:tc>
          <w:tcPr>
            <w:tcW w:w="1101" w:type="dxa"/>
            <w:shd w:val="clear" w:color="auto" w:fill="F2F2F2" w:themeFill="background1" w:themeFillShade="F2"/>
          </w:tcPr>
          <w:p w:rsidR="00CB30E1" w:rsidRDefault="00CB30E1" w:rsidP="00CB30E1">
            <w:pPr>
              <w:pStyle w:val="affc"/>
              <w:ind w:firstLine="0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5</w:t>
            </w:r>
          </w:p>
        </w:tc>
        <w:tc>
          <w:tcPr>
            <w:tcW w:w="1102" w:type="dxa"/>
            <w:shd w:val="clear" w:color="auto" w:fill="F2F2F2" w:themeFill="background1" w:themeFillShade="F2"/>
          </w:tcPr>
          <w:p w:rsidR="00CB30E1" w:rsidRDefault="00CB30E1" w:rsidP="00CB30E1">
            <w:pPr>
              <w:pStyle w:val="affc"/>
              <w:ind w:firstLine="0"/>
              <w:rPr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6</w:t>
            </w:r>
          </w:p>
        </w:tc>
      </w:tr>
    </w:tbl>
    <w:p w:rsidR="00F93685" w:rsidRDefault="00F93685" w:rsidP="00F93685"/>
    <w:p w:rsidR="00885AC7" w:rsidRDefault="00885AC7" w:rsidP="00F93685"/>
    <w:p w:rsidR="00CB30E1" w:rsidRDefault="00CB30E1" w:rsidP="00F93685"/>
    <w:p w:rsidR="00CB30E1" w:rsidRDefault="00CB30E1" w:rsidP="00F93685"/>
    <w:p w:rsidR="00CB30E1" w:rsidRDefault="00CB30E1" w:rsidP="00F93685"/>
    <w:p w:rsidR="00CB30E1" w:rsidRDefault="00CB30E1" w:rsidP="00F93685"/>
    <w:p w:rsidR="00CB30E1" w:rsidRDefault="00CB30E1" w:rsidP="00F93685"/>
    <w:p w:rsidR="003D1F48" w:rsidRDefault="003D1F48" w:rsidP="003D1F48">
      <w:pPr>
        <w:pStyle w:val="3"/>
      </w:pPr>
      <w:bookmarkStart w:id="31" w:name="_Toc533250676"/>
      <w:bookmarkStart w:id="32" w:name="_Toc533625489"/>
      <w:r>
        <w:t>Сортировка слиянием</w:t>
      </w:r>
      <w:bookmarkEnd w:id="31"/>
      <w:bookmarkEnd w:id="32"/>
    </w:p>
    <w:p w:rsidR="00A407FE" w:rsidRPr="001B7A0A" w:rsidRDefault="00A407FE" w:rsidP="00A407FE">
      <w:pPr>
        <w:rPr>
          <w:b/>
          <w:i/>
        </w:rPr>
      </w:pPr>
      <w:r w:rsidRPr="001B7A0A">
        <w:rPr>
          <w:b/>
          <w:i/>
        </w:rPr>
        <w:t>Алгоритм сортировки</w:t>
      </w:r>
      <w:r w:rsidR="00CB30E1" w:rsidRPr="001B7A0A">
        <w:rPr>
          <w:b/>
          <w:i/>
        </w:rPr>
        <w:t xml:space="preserve"> слиянием</w:t>
      </w:r>
      <w:r w:rsidRPr="001B7A0A">
        <w:rPr>
          <w:b/>
          <w:i/>
        </w:rPr>
        <w:t>:</w:t>
      </w:r>
    </w:p>
    <w:p w:rsidR="00A407FE" w:rsidRDefault="00A407FE" w:rsidP="00A407FE">
      <w:pPr>
        <w:pStyle w:val="affc"/>
        <w:numPr>
          <w:ilvl w:val="0"/>
          <w:numId w:val="19"/>
        </w:numPr>
        <w:rPr>
          <w:shd w:val="clear" w:color="auto" w:fill="FFFFFF"/>
        </w:rPr>
      </w:pPr>
      <w:r>
        <w:rPr>
          <w:shd w:val="clear" w:color="auto" w:fill="FFFFFF"/>
        </w:rPr>
        <w:t>Разбить массив на две части</w:t>
      </w:r>
      <w:r w:rsidR="00CB30E1">
        <w:rPr>
          <w:shd w:val="clear" w:color="auto" w:fill="FFFFFF"/>
        </w:rPr>
        <w:t xml:space="preserve"> (разбиваем пока можем)</w:t>
      </w:r>
    </w:p>
    <w:p w:rsidR="00F52C4F" w:rsidRDefault="00A407FE" w:rsidP="00003EAC">
      <w:pPr>
        <w:pStyle w:val="affc"/>
        <w:numPr>
          <w:ilvl w:val="0"/>
          <w:numId w:val="19"/>
        </w:numPr>
        <w:rPr>
          <w:shd w:val="clear" w:color="auto" w:fill="FFFFFF"/>
        </w:rPr>
      </w:pPr>
      <w:r>
        <w:rPr>
          <w:shd w:val="clear" w:color="auto" w:fill="FFFFFF"/>
        </w:rPr>
        <w:t>Отсортировать каждую из них, а потом слить об</w:t>
      </w:r>
      <w:r w:rsidR="004F7E9F">
        <w:rPr>
          <w:shd w:val="clear" w:color="auto" w:fill="FFFFFF"/>
        </w:rPr>
        <w:t>е части в одну отсортированную.</w:t>
      </w:r>
      <w:r w:rsidR="004F7E9F" w:rsidRPr="004F7E9F">
        <w:rPr>
          <w:shd w:val="clear" w:color="auto" w:fill="FFFFFF"/>
          <w:vertAlign w:val="superscript"/>
        </w:rPr>
        <w:t>[</w:t>
      </w:r>
      <w:r w:rsidR="004F7E9F">
        <w:rPr>
          <w:shd w:val="clear" w:color="auto" w:fill="FFFFFF"/>
          <w:vertAlign w:val="superscript"/>
        </w:rPr>
        <w:fldChar w:fldCharType="begin"/>
      </w:r>
      <w:r w:rsidR="004F7E9F">
        <w:rPr>
          <w:shd w:val="clear" w:color="auto" w:fill="FFFFFF"/>
          <w:vertAlign w:val="superscript"/>
        </w:rPr>
        <w:instrText xml:space="preserve"> REF _Ref533631696 \r \h </w:instrText>
      </w:r>
      <w:r w:rsidR="004F7E9F">
        <w:rPr>
          <w:shd w:val="clear" w:color="auto" w:fill="FFFFFF"/>
          <w:vertAlign w:val="superscript"/>
        </w:rPr>
      </w:r>
      <w:r w:rsidR="004F7E9F">
        <w:rPr>
          <w:shd w:val="clear" w:color="auto" w:fill="FFFFFF"/>
          <w:vertAlign w:val="superscript"/>
        </w:rPr>
        <w:fldChar w:fldCharType="separate"/>
      </w:r>
      <w:r w:rsidR="004F7E9F">
        <w:rPr>
          <w:shd w:val="clear" w:color="auto" w:fill="FFFFFF"/>
          <w:vertAlign w:val="superscript"/>
        </w:rPr>
        <w:t>6</w:t>
      </w:r>
      <w:r w:rsidR="004F7E9F">
        <w:rPr>
          <w:shd w:val="clear" w:color="auto" w:fill="FFFFFF"/>
          <w:vertAlign w:val="superscript"/>
        </w:rPr>
        <w:fldChar w:fldCharType="end"/>
      </w:r>
      <w:r w:rsidR="004F7E9F" w:rsidRPr="004F7E9F">
        <w:rPr>
          <w:shd w:val="clear" w:color="auto" w:fill="FFFFFF"/>
          <w:vertAlign w:val="superscript"/>
        </w:rPr>
        <w:t>]</w:t>
      </w:r>
    </w:p>
    <w:p w:rsidR="00003EAC" w:rsidRPr="00003EAC" w:rsidRDefault="00003EAC" w:rsidP="00003EAC">
      <w:pPr>
        <w:pStyle w:val="affc"/>
        <w:ind w:left="1429" w:firstLine="0"/>
        <w:rPr>
          <w:shd w:val="clear" w:color="auto" w:fill="FFFFFF"/>
        </w:rPr>
      </w:pPr>
    </w:p>
    <w:p w:rsidR="003D1F48" w:rsidRDefault="003D1F48" w:rsidP="00CB30E1">
      <w:pPr>
        <w:pStyle w:val="a0"/>
        <w:ind w:left="1701" w:firstLine="0"/>
        <w:jc w:val="left"/>
      </w:pPr>
      <w:bookmarkStart w:id="33" w:name="_Ref533203000"/>
      <w:r>
        <w:t>Пример сортировки слиянием.</w:t>
      </w:r>
      <w:bookmarkEnd w:id="33"/>
    </w:p>
    <w:p w:rsidR="00F52C4F" w:rsidRPr="0046260B" w:rsidRDefault="00F52C4F" w:rsidP="003D1F48">
      <w:pPr>
        <w:rPr>
          <w:sz w:val="16"/>
          <w:szCs w:val="16"/>
        </w:rPr>
      </w:pPr>
    </w:p>
    <w:tbl>
      <w:tblPr>
        <w:tblStyle w:val="aff0"/>
        <w:tblW w:w="0" w:type="auto"/>
        <w:tblInd w:w="392" w:type="dxa"/>
        <w:tblLook w:val="04A0"/>
      </w:tblPr>
      <w:tblGrid>
        <w:gridCol w:w="1209"/>
        <w:gridCol w:w="1209"/>
        <w:gridCol w:w="1209"/>
        <w:gridCol w:w="1209"/>
        <w:gridCol w:w="1209"/>
        <w:gridCol w:w="1209"/>
      </w:tblGrid>
      <w:tr w:rsidR="0046260B" w:rsidRPr="0046260B" w:rsidTr="00003EAC">
        <w:trPr>
          <w:trHeight w:val="293"/>
        </w:trPr>
        <w:tc>
          <w:tcPr>
            <w:tcW w:w="1209" w:type="dxa"/>
          </w:tcPr>
          <w:p w:rsidR="0046260B" w:rsidRPr="0046260B" w:rsidRDefault="0046260B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46260B">
              <w:rPr>
                <w:sz w:val="16"/>
                <w:szCs w:val="16"/>
              </w:rPr>
              <w:t>0</w:t>
            </w:r>
          </w:p>
        </w:tc>
        <w:tc>
          <w:tcPr>
            <w:tcW w:w="1209" w:type="dxa"/>
          </w:tcPr>
          <w:p w:rsidR="0046260B" w:rsidRPr="0046260B" w:rsidRDefault="0046260B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46260B">
              <w:rPr>
                <w:sz w:val="16"/>
                <w:szCs w:val="16"/>
              </w:rPr>
              <w:t>1</w:t>
            </w:r>
          </w:p>
        </w:tc>
        <w:tc>
          <w:tcPr>
            <w:tcW w:w="1209" w:type="dxa"/>
          </w:tcPr>
          <w:p w:rsidR="0046260B" w:rsidRPr="0046260B" w:rsidRDefault="0046260B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46260B">
              <w:rPr>
                <w:sz w:val="16"/>
                <w:szCs w:val="16"/>
              </w:rPr>
              <w:t>2</w:t>
            </w:r>
          </w:p>
        </w:tc>
        <w:tc>
          <w:tcPr>
            <w:tcW w:w="1209" w:type="dxa"/>
          </w:tcPr>
          <w:p w:rsidR="0046260B" w:rsidRPr="0046260B" w:rsidRDefault="0046260B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46260B">
              <w:rPr>
                <w:sz w:val="16"/>
                <w:szCs w:val="16"/>
              </w:rPr>
              <w:t>3</w:t>
            </w:r>
          </w:p>
        </w:tc>
        <w:tc>
          <w:tcPr>
            <w:tcW w:w="1209" w:type="dxa"/>
          </w:tcPr>
          <w:p w:rsidR="0046260B" w:rsidRPr="0046260B" w:rsidRDefault="0046260B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46260B">
              <w:rPr>
                <w:sz w:val="16"/>
                <w:szCs w:val="16"/>
              </w:rPr>
              <w:t>4</w:t>
            </w:r>
          </w:p>
        </w:tc>
        <w:tc>
          <w:tcPr>
            <w:tcW w:w="1209" w:type="dxa"/>
          </w:tcPr>
          <w:p w:rsidR="0046260B" w:rsidRPr="0046260B" w:rsidRDefault="0046260B">
            <w:pPr>
              <w:spacing w:after="200" w:line="276" w:lineRule="auto"/>
              <w:ind w:firstLine="0"/>
              <w:jc w:val="left"/>
              <w:rPr>
                <w:sz w:val="16"/>
                <w:szCs w:val="16"/>
              </w:rPr>
            </w:pPr>
            <w:r w:rsidRPr="0046260B">
              <w:rPr>
                <w:sz w:val="16"/>
                <w:szCs w:val="16"/>
              </w:rPr>
              <w:t>5</w:t>
            </w:r>
          </w:p>
        </w:tc>
      </w:tr>
      <w:tr w:rsidR="0046260B" w:rsidTr="00003EAC">
        <w:trPr>
          <w:trHeight w:val="293"/>
        </w:trPr>
        <w:tc>
          <w:tcPr>
            <w:tcW w:w="1209" w:type="dxa"/>
            <w:shd w:val="clear" w:color="auto" w:fill="FBD4B4" w:themeFill="accent6" w:themeFillTint="66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2</w:t>
            </w:r>
          </w:p>
        </w:tc>
        <w:tc>
          <w:tcPr>
            <w:tcW w:w="1209" w:type="dxa"/>
            <w:shd w:val="clear" w:color="auto" w:fill="FBD4B4" w:themeFill="accent6" w:themeFillTint="66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5</w:t>
            </w:r>
          </w:p>
        </w:tc>
        <w:tc>
          <w:tcPr>
            <w:tcW w:w="1209" w:type="dxa"/>
            <w:shd w:val="clear" w:color="auto" w:fill="FBD4B4" w:themeFill="accent6" w:themeFillTint="66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0</w:t>
            </w:r>
          </w:p>
        </w:tc>
        <w:tc>
          <w:tcPr>
            <w:tcW w:w="1209" w:type="dxa"/>
            <w:shd w:val="clear" w:color="auto" w:fill="B6DDE8" w:themeFill="accent5" w:themeFillTint="66"/>
          </w:tcPr>
          <w:p w:rsidR="0046260B" w:rsidRDefault="0046260B" w:rsidP="0046260B">
            <w:pPr>
              <w:tabs>
                <w:tab w:val="left" w:pos="787"/>
              </w:tabs>
              <w:spacing w:after="200" w:line="276" w:lineRule="auto"/>
              <w:ind w:firstLine="0"/>
              <w:jc w:val="left"/>
            </w:pPr>
            <w:r>
              <w:t>5</w:t>
            </w:r>
            <w:r>
              <w:tab/>
            </w:r>
          </w:p>
        </w:tc>
        <w:tc>
          <w:tcPr>
            <w:tcW w:w="1209" w:type="dxa"/>
            <w:shd w:val="clear" w:color="auto" w:fill="B6DDE8" w:themeFill="accent5" w:themeFillTint="66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3</w:t>
            </w:r>
          </w:p>
        </w:tc>
        <w:tc>
          <w:tcPr>
            <w:tcW w:w="1209" w:type="dxa"/>
            <w:shd w:val="clear" w:color="auto" w:fill="B6DDE8" w:themeFill="accent5" w:themeFillTint="66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7</w:t>
            </w:r>
          </w:p>
        </w:tc>
      </w:tr>
      <w:tr w:rsidR="0046260B" w:rsidTr="00003EAC">
        <w:trPr>
          <w:trHeight w:val="283"/>
        </w:trPr>
        <w:tc>
          <w:tcPr>
            <w:tcW w:w="1209" w:type="dxa"/>
            <w:shd w:val="clear" w:color="auto" w:fill="FABF8F" w:themeFill="accent6" w:themeFillTint="99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2</w:t>
            </w:r>
          </w:p>
        </w:tc>
        <w:tc>
          <w:tcPr>
            <w:tcW w:w="1209" w:type="dxa"/>
            <w:shd w:val="clear" w:color="auto" w:fill="FABF8F" w:themeFill="accent6" w:themeFillTint="99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5</w:t>
            </w:r>
          </w:p>
        </w:tc>
        <w:tc>
          <w:tcPr>
            <w:tcW w:w="1209" w:type="dxa"/>
            <w:shd w:val="clear" w:color="auto" w:fill="E36C0A" w:themeFill="accent6" w:themeFillShade="BF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0</w:t>
            </w:r>
          </w:p>
        </w:tc>
        <w:tc>
          <w:tcPr>
            <w:tcW w:w="1209" w:type="dxa"/>
            <w:shd w:val="clear" w:color="auto" w:fill="92CDDC" w:themeFill="accent5" w:themeFillTint="99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5</w:t>
            </w:r>
          </w:p>
        </w:tc>
        <w:tc>
          <w:tcPr>
            <w:tcW w:w="1209" w:type="dxa"/>
            <w:shd w:val="clear" w:color="auto" w:fill="92CDDC" w:themeFill="accent5" w:themeFillTint="99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3</w:t>
            </w:r>
          </w:p>
        </w:tc>
        <w:tc>
          <w:tcPr>
            <w:tcW w:w="1209" w:type="dxa"/>
            <w:shd w:val="clear" w:color="auto" w:fill="31849B" w:themeFill="accent5" w:themeFillShade="BF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7</w:t>
            </w:r>
          </w:p>
        </w:tc>
      </w:tr>
      <w:tr w:rsidR="0046260B" w:rsidTr="00003EAC">
        <w:trPr>
          <w:trHeight w:val="293"/>
        </w:trPr>
        <w:tc>
          <w:tcPr>
            <w:tcW w:w="1209" w:type="dxa"/>
            <w:shd w:val="clear" w:color="auto" w:fill="FBD4B4" w:themeFill="accent6" w:themeFillTint="66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2</w:t>
            </w:r>
          </w:p>
        </w:tc>
        <w:tc>
          <w:tcPr>
            <w:tcW w:w="1209" w:type="dxa"/>
            <w:shd w:val="clear" w:color="auto" w:fill="FBD4B4" w:themeFill="accent6" w:themeFillTint="66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5</w:t>
            </w:r>
          </w:p>
        </w:tc>
        <w:tc>
          <w:tcPr>
            <w:tcW w:w="1209" w:type="dxa"/>
            <w:shd w:val="clear" w:color="auto" w:fill="E36C0A" w:themeFill="accent6" w:themeFillShade="BF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0</w:t>
            </w:r>
          </w:p>
        </w:tc>
        <w:tc>
          <w:tcPr>
            <w:tcW w:w="1209" w:type="dxa"/>
            <w:shd w:val="clear" w:color="auto" w:fill="B6DDE8" w:themeFill="accent5" w:themeFillTint="66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3</w:t>
            </w:r>
          </w:p>
        </w:tc>
        <w:tc>
          <w:tcPr>
            <w:tcW w:w="1209" w:type="dxa"/>
            <w:shd w:val="clear" w:color="auto" w:fill="B6DDE8" w:themeFill="accent5" w:themeFillTint="66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5</w:t>
            </w:r>
          </w:p>
        </w:tc>
        <w:tc>
          <w:tcPr>
            <w:tcW w:w="1209" w:type="dxa"/>
            <w:shd w:val="clear" w:color="auto" w:fill="31849B" w:themeFill="accent5" w:themeFillShade="BF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7</w:t>
            </w:r>
          </w:p>
        </w:tc>
      </w:tr>
      <w:tr w:rsidR="0046260B" w:rsidTr="00003EAC">
        <w:trPr>
          <w:trHeight w:val="293"/>
        </w:trPr>
        <w:tc>
          <w:tcPr>
            <w:tcW w:w="1209" w:type="dxa"/>
            <w:shd w:val="clear" w:color="auto" w:fill="FDE9D9" w:themeFill="accent6" w:themeFillTint="33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0</w:t>
            </w:r>
          </w:p>
        </w:tc>
        <w:tc>
          <w:tcPr>
            <w:tcW w:w="1209" w:type="dxa"/>
            <w:shd w:val="clear" w:color="auto" w:fill="FDE9D9" w:themeFill="accent6" w:themeFillTint="33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2</w:t>
            </w:r>
          </w:p>
        </w:tc>
        <w:tc>
          <w:tcPr>
            <w:tcW w:w="1209" w:type="dxa"/>
            <w:shd w:val="clear" w:color="auto" w:fill="FDE9D9" w:themeFill="accent6" w:themeFillTint="33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5</w:t>
            </w:r>
          </w:p>
        </w:tc>
        <w:tc>
          <w:tcPr>
            <w:tcW w:w="1209" w:type="dxa"/>
            <w:shd w:val="clear" w:color="auto" w:fill="DAEEF3" w:themeFill="accent5" w:themeFillTint="33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3</w:t>
            </w:r>
          </w:p>
        </w:tc>
        <w:tc>
          <w:tcPr>
            <w:tcW w:w="1209" w:type="dxa"/>
            <w:shd w:val="clear" w:color="auto" w:fill="DAEEF3" w:themeFill="accent5" w:themeFillTint="33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5</w:t>
            </w:r>
          </w:p>
        </w:tc>
        <w:tc>
          <w:tcPr>
            <w:tcW w:w="1209" w:type="dxa"/>
            <w:shd w:val="clear" w:color="auto" w:fill="DAEEF3" w:themeFill="accent5" w:themeFillTint="33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7</w:t>
            </w:r>
          </w:p>
        </w:tc>
      </w:tr>
      <w:tr w:rsidR="0046260B" w:rsidTr="00003EAC">
        <w:trPr>
          <w:trHeight w:val="302"/>
        </w:trPr>
        <w:tc>
          <w:tcPr>
            <w:tcW w:w="1209" w:type="dxa"/>
            <w:shd w:val="clear" w:color="auto" w:fill="F2F2F2" w:themeFill="background1" w:themeFillShade="F2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0</w:t>
            </w:r>
          </w:p>
        </w:tc>
        <w:tc>
          <w:tcPr>
            <w:tcW w:w="1209" w:type="dxa"/>
            <w:shd w:val="clear" w:color="auto" w:fill="F2F2F2" w:themeFill="background1" w:themeFillShade="F2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2</w:t>
            </w:r>
          </w:p>
        </w:tc>
        <w:tc>
          <w:tcPr>
            <w:tcW w:w="1209" w:type="dxa"/>
            <w:shd w:val="clear" w:color="auto" w:fill="F2F2F2" w:themeFill="background1" w:themeFillShade="F2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3</w:t>
            </w:r>
          </w:p>
        </w:tc>
        <w:tc>
          <w:tcPr>
            <w:tcW w:w="1209" w:type="dxa"/>
            <w:shd w:val="clear" w:color="auto" w:fill="F2F2F2" w:themeFill="background1" w:themeFillShade="F2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5</w:t>
            </w:r>
          </w:p>
        </w:tc>
        <w:tc>
          <w:tcPr>
            <w:tcW w:w="1209" w:type="dxa"/>
            <w:shd w:val="clear" w:color="auto" w:fill="F2F2F2" w:themeFill="background1" w:themeFillShade="F2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5</w:t>
            </w:r>
          </w:p>
        </w:tc>
        <w:tc>
          <w:tcPr>
            <w:tcW w:w="1209" w:type="dxa"/>
            <w:shd w:val="clear" w:color="auto" w:fill="F2F2F2" w:themeFill="background1" w:themeFillShade="F2"/>
          </w:tcPr>
          <w:p w:rsidR="0046260B" w:rsidRDefault="0046260B">
            <w:pPr>
              <w:spacing w:after="200" w:line="276" w:lineRule="auto"/>
              <w:ind w:firstLine="0"/>
              <w:jc w:val="left"/>
            </w:pPr>
            <w:r>
              <w:t>7</w:t>
            </w:r>
          </w:p>
        </w:tc>
      </w:tr>
    </w:tbl>
    <w:p w:rsidR="00A12651" w:rsidRDefault="00A12651" w:rsidP="00A12651">
      <w:pPr>
        <w:pStyle w:val="2"/>
      </w:pPr>
      <w:bookmarkStart w:id="34" w:name="_Toc533250677"/>
      <w:bookmarkStart w:id="35" w:name="_Toc533625490"/>
      <w:r>
        <w:lastRenderedPageBreak/>
        <w:t>Описание функций</w:t>
      </w:r>
      <w:bookmarkEnd w:id="34"/>
      <w:bookmarkEnd w:id="35"/>
      <w:r w:rsidR="00274845">
        <w:t xml:space="preserve"> </w:t>
      </w:r>
    </w:p>
    <w:p w:rsidR="00D23899" w:rsidRPr="00274845" w:rsidRDefault="00D23899" w:rsidP="00274845">
      <w:pPr>
        <w:pStyle w:val="ac"/>
        <w:shd w:val="clear" w:color="auto" w:fill="F2F2F2" w:themeFill="background1" w:themeFillShade="F2"/>
        <w:rPr>
          <w:lang w:val="en-US"/>
        </w:rPr>
      </w:pPr>
      <w:r w:rsidRPr="00274845">
        <w:rPr>
          <w:lang w:val="en-US"/>
        </w:rPr>
        <w:t>int ListDirectoryContents(const wchar_t *sDir, wchar_t **fileName, ULONGLONG *filesSize)</w:t>
      </w:r>
    </w:p>
    <w:p w:rsidR="008B7776" w:rsidRPr="00B24FF0" w:rsidRDefault="008B7776" w:rsidP="008B7776">
      <w:r w:rsidRPr="00274845">
        <w:rPr>
          <w:b/>
          <w:i/>
        </w:rPr>
        <w:t>Назначение:</w:t>
      </w:r>
      <w:r>
        <w:rPr>
          <w:b/>
        </w:rPr>
        <w:t xml:space="preserve"> </w:t>
      </w:r>
      <w:r>
        <w:t>подсчет количества элементов в указанной папке и получение их названий и размеров.</w:t>
      </w:r>
    </w:p>
    <w:p w:rsidR="008B7776" w:rsidRDefault="008B7776" w:rsidP="008B7776">
      <w:r w:rsidRPr="00274845">
        <w:rPr>
          <w:b/>
          <w:i/>
        </w:rPr>
        <w:t>Входные параметры:</w:t>
      </w:r>
      <w:r>
        <w:rPr>
          <w:b/>
        </w:rPr>
        <w:t xml:space="preserve"> </w:t>
      </w:r>
      <w:r w:rsidRPr="007E28CD">
        <w:rPr>
          <w:b/>
          <w:shd w:val="clear" w:color="auto" w:fill="F2F2F2" w:themeFill="background1" w:themeFillShade="F2"/>
        </w:rPr>
        <w:t>*</w:t>
      </w:r>
      <w:r w:rsidRPr="007E28CD">
        <w:rPr>
          <w:rStyle w:val="ad"/>
          <w:shd w:val="clear" w:color="auto" w:fill="F2F2F2" w:themeFill="background1" w:themeFillShade="F2"/>
        </w:rPr>
        <w:t>sDir</w:t>
      </w:r>
      <w:r w:rsidRPr="00B24FF0">
        <w:t xml:space="preserve"> – </w:t>
      </w:r>
      <w:r>
        <w:t xml:space="preserve">строка, содержащая путь к папке, </w:t>
      </w:r>
      <w:r w:rsidRPr="007E28CD">
        <w:rPr>
          <w:shd w:val="clear" w:color="auto" w:fill="F2F2F2" w:themeFill="background1" w:themeFillShade="F2"/>
        </w:rPr>
        <w:t>**</w:t>
      </w:r>
      <w:r w:rsidRPr="007E28CD">
        <w:rPr>
          <w:rStyle w:val="ad"/>
          <w:shd w:val="clear" w:color="auto" w:fill="F2F2F2" w:themeFill="background1" w:themeFillShade="F2"/>
        </w:rPr>
        <w:t>fileName</w:t>
      </w:r>
      <w:r w:rsidRPr="007E28CD">
        <w:rPr>
          <w:shd w:val="clear" w:color="auto" w:fill="F2F2F2" w:themeFill="background1" w:themeFillShade="F2"/>
        </w:rPr>
        <w:t>, *</w:t>
      </w:r>
      <w:r w:rsidRPr="007E28CD">
        <w:rPr>
          <w:rStyle w:val="ad"/>
          <w:shd w:val="clear" w:color="auto" w:fill="F2F2F2" w:themeFill="background1" w:themeFillShade="F2"/>
        </w:rPr>
        <w:t>fileSizes</w:t>
      </w:r>
      <w:r>
        <w:rPr>
          <w:rStyle w:val="ad"/>
        </w:rPr>
        <w:t xml:space="preserve"> </w:t>
      </w:r>
      <w:r>
        <w:t>–массивы для записи полных имен и размеров файлов.</w:t>
      </w:r>
    </w:p>
    <w:p w:rsidR="00274845" w:rsidRPr="00274845" w:rsidRDefault="00274845" w:rsidP="00274845">
      <w:pPr>
        <w:rPr>
          <w:b/>
          <w:i/>
        </w:rPr>
      </w:pPr>
      <w:r w:rsidRPr="00274845">
        <w:rPr>
          <w:b/>
          <w:i/>
        </w:rPr>
        <w:t xml:space="preserve">Выходные параметры: </w:t>
      </w:r>
    </w:p>
    <w:p w:rsidR="00D23899" w:rsidRPr="00AB3D58" w:rsidRDefault="00274845" w:rsidP="00274845">
      <w:pPr>
        <w:pStyle w:val="ac"/>
        <w:shd w:val="clear" w:color="auto" w:fill="F2F2F2" w:themeFill="background1" w:themeFillShade="F2"/>
      </w:pPr>
      <w:r>
        <w:rPr>
          <w:lang w:val="en-US"/>
        </w:rPr>
        <w:t>j</w:t>
      </w:r>
    </w:p>
    <w:p w:rsidR="00274845" w:rsidRPr="00AB3D58" w:rsidRDefault="00274845" w:rsidP="00274845"/>
    <w:p w:rsidR="007E28CD" w:rsidRPr="00AB3D58" w:rsidRDefault="007E28CD" w:rsidP="007E28CD">
      <w:pPr>
        <w:pStyle w:val="ac"/>
        <w:shd w:val="clear" w:color="auto" w:fill="F2F2F2" w:themeFill="background1" w:themeFillShade="F2"/>
      </w:pPr>
      <w:r w:rsidRPr="00274845">
        <w:rPr>
          <w:lang w:val="en-US"/>
        </w:rPr>
        <w:t>void</w:t>
      </w:r>
      <w:r w:rsidRPr="00AB3D58">
        <w:t xml:space="preserve"> </w:t>
      </w:r>
      <w:r w:rsidRPr="00274845">
        <w:rPr>
          <w:lang w:val="en-US"/>
        </w:rPr>
        <w:t>Input</w:t>
      </w:r>
      <w:r w:rsidRPr="00AB3D58">
        <w:t>(</w:t>
      </w:r>
      <w:r w:rsidRPr="00274845">
        <w:rPr>
          <w:lang w:val="en-US"/>
        </w:rPr>
        <w:t>wchar</w:t>
      </w:r>
      <w:r w:rsidRPr="00AB3D58">
        <w:t>_</w:t>
      </w:r>
      <w:r w:rsidRPr="00274845">
        <w:rPr>
          <w:lang w:val="en-US"/>
        </w:rPr>
        <w:t>t</w:t>
      </w:r>
      <w:r w:rsidRPr="00AB3D58">
        <w:t xml:space="preserve"> **</w:t>
      </w:r>
      <w:r w:rsidRPr="00274845">
        <w:rPr>
          <w:lang w:val="en-US"/>
        </w:rPr>
        <w:t>sDir</w:t>
      </w:r>
      <w:r w:rsidRPr="00AB3D58">
        <w:t>)</w:t>
      </w:r>
    </w:p>
    <w:p w:rsidR="008B7776" w:rsidRPr="007E28CD" w:rsidRDefault="008B7776" w:rsidP="008B7776">
      <w:r w:rsidRPr="00274845">
        <w:rPr>
          <w:b/>
          <w:i/>
        </w:rPr>
        <w:t>Назначение:</w:t>
      </w:r>
      <w:r>
        <w:rPr>
          <w:b/>
        </w:rPr>
        <w:t xml:space="preserve"> </w:t>
      </w:r>
      <w:r w:rsidR="007E28CD">
        <w:t xml:space="preserve">Выделение памяти под массив </w:t>
      </w:r>
    </w:p>
    <w:p w:rsidR="008B7776" w:rsidRDefault="008B7776" w:rsidP="004C4C80">
      <w:pPr>
        <w:pStyle w:val="12"/>
      </w:pPr>
      <w:r w:rsidRPr="00274845">
        <w:rPr>
          <w:b/>
          <w:i/>
        </w:rPr>
        <w:t>Входные параметры:</w:t>
      </w:r>
      <w:r>
        <w:t xml:space="preserve"> </w:t>
      </w:r>
      <w:r w:rsidRPr="007E28CD">
        <w:rPr>
          <w:shd w:val="clear" w:color="auto" w:fill="F2F2F2" w:themeFill="background1" w:themeFillShade="F2"/>
        </w:rPr>
        <w:t>**</w:t>
      </w:r>
      <w:r w:rsidRPr="007E28CD">
        <w:rPr>
          <w:rStyle w:val="ad"/>
          <w:shd w:val="clear" w:color="auto" w:fill="F2F2F2" w:themeFill="background1" w:themeFillShade="F2"/>
        </w:rPr>
        <w:t>sDir</w:t>
      </w:r>
      <w:r w:rsidR="004C4C80" w:rsidRPr="004C4C80">
        <w:rPr>
          <w:rStyle w:val="ad"/>
        </w:rPr>
        <w:t xml:space="preserve"> - </w:t>
      </w:r>
      <w:r w:rsidR="004C4C80">
        <w:t>строка, содержащая путь к папке</w:t>
      </w:r>
      <w:r w:rsidR="004C4C80" w:rsidRPr="004C4C80">
        <w:t>.</w:t>
      </w:r>
    </w:p>
    <w:p w:rsidR="00274845" w:rsidRPr="00274845" w:rsidRDefault="00274845" w:rsidP="00274845">
      <w:pPr>
        <w:rPr>
          <w:b/>
          <w:i/>
          <w:lang w:val="en-US"/>
        </w:rPr>
      </w:pPr>
      <w:r w:rsidRPr="00274845">
        <w:rPr>
          <w:b/>
          <w:i/>
        </w:rPr>
        <w:t>Выходные</w:t>
      </w:r>
      <w:r w:rsidRPr="00274845">
        <w:rPr>
          <w:b/>
          <w:i/>
          <w:lang w:val="en-US"/>
        </w:rPr>
        <w:t xml:space="preserve"> </w:t>
      </w:r>
      <w:r w:rsidRPr="00274845">
        <w:rPr>
          <w:b/>
          <w:i/>
        </w:rPr>
        <w:t>параметры</w:t>
      </w:r>
      <w:r w:rsidRPr="00274845">
        <w:rPr>
          <w:b/>
          <w:i/>
          <w:lang w:val="en-US"/>
        </w:rPr>
        <w:t xml:space="preserve">: </w:t>
      </w:r>
    </w:p>
    <w:p w:rsidR="00274845" w:rsidRPr="00EE621D" w:rsidRDefault="00274845" w:rsidP="00274845">
      <w:pPr>
        <w:rPr>
          <w:lang w:val="en-US"/>
        </w:rPr>
      </w:pPr>
      <w:r>
        <w:t>Отсутствуют</w:t>
      </w:r>
    </w:p>
    <w:p w:rsidR="00274845" w:rsidRPr="00A723A4" w:rsidRDefault="00274845" w:rsidP="004C4C80">
      <w:pPr>
        <w:pStyle w:val="12"/>
        <w:rPr>
          <w:lang w:val="en-US"/>
        </w:rPr>
      </w:pPr>
    </w:p>
    <w:p w:rsidR="008B7776" w:rsidRPr="00A723A4" w:rsidRDefault="007E28CD" w:rsidP="007E28CD">
      <w:pPr>
        <w:pStyle w:val="ac"/>
        <w:shd w:val="clear" w:color="auto" w:fill="F2F2F2" w:themeFill="background1" w:themeFillShade="F2"/>
        <w:rPr>
          <w:lang w:val="en-US"/>
        </w:rPr>
      </w:pPr>
      <w:r w:rsidRPr="00A723A4">
        <w:rPr>
          <w:lang w:val="en-US"/>
        </w:rPr>
        <w:t>void Output(wchar_t **filesName, ULONGLONG *filesSize, int *filesIndex, int kolvo)</w:t>
      </w:r>
    </w:p>
    <w:p w:rsidR="007E28CD" w:rsidRDefault="007E28CD" w:rsidP="007E28CD">
      <w:r w:rsidRPr="00274845">
        <w:rPr>
          <w:b/>
          <w:i/>
        </w:rPr>
        <w:t>Назначение:</w:t>
      </w:r>
      <w:r>
        <w:rPr>
          <w:b/>
        </w:rPr>
        <w:t xml:space="preserve"> </w:t>
      </w:r>
      <w:r>
        <w:t>вывод содержимого каталога в виде списка файлов и их размеров в байтах.</w:t>
      </w:r>
    </w:p>
    <w:p w:rsidR="00C71C54" w:rsidRDefault="007E28CD" w:rsidP="00E60D1A">
      <w:pPr>
        <w:rPr>
          <w:b/>
        </w:rPr>
      </w:pPr>
      <w:r w:rsidRPr="00274845">
        <w:rPr>
          <w:b/>
          <w:i/>
        </w:rPr>
        <w:t>Входные параметры</w:t>
      </w:r>
      <w:r w:rsidR="003D3F50" w:rsidRPr="00274845">
        <w:rPr>
          <w:b/>
          <w:i/>
        </w:rPr>
        <w:t>:</w:t>
      </w:r>
      <w:r w:rsidR="003D3F50" w:rsidRPr="003D3F50">
        <w:rPr>
          <w:b/>
        </w:rPr>
        <w:t xml:space="preserve"> </w:t>
      </w:r>
    </w:p>
    <w:p w:rsidR="00C71C54" w:rsidRDefault="003D3F50" w:rsidP="00E60D1A">
      <w:pPr>
        <w:rPr>
          <w:highlight w:val="white"/>
        </w:rPr>
      </w:pPr>
      <w:r w:rsidRPr="00A723A4">
        <w:rPr>
          <w:rStyle w:val="ad"/>
          <w:shd w:val="clear" w:color="auto" w:fill="F2F2F2" w:themeFill="background1" w:themeFillShade="F2"/>
        </w:rPr>
        <w:t>**filesName</w:t>
      </w:r>
      <w:r w:rsidRPr="003D3F50">
        <w:t xml:space="preserve"> </w:t>
      </w:r>
      <w:r>
        <w:t xml:space="preserve">- </w:t>
      </w:r>
      <w:r w:rsidRPr="00E60D1A">
        <w:rPr>
          <w:rStyle w:val="affd"/>
        </w:rPr>
        <w:t>указатель на массив имен</w:t>
      </w:r>
      <w:r w:rsidRPr="003D3F50">
        <w:rPr>
          <w:highlight w:val="white"/>
        </w:rPr>
        <w:t xml:space="preserve">, </w:t>
      </w:r>
    </w:p>
    <w:p w:rsidR="00C71C54" w:rsidRDefault="003D3F50" w:rsidP="00E60D1A">
      <w:pPr>
        <w:rPr>
          <w:highlight w:val="white"/>
        </w:rPr>
      </w:pPr>
      <w:r w:rsidRPr="00A723A4">
        <w:rPr>
          <w:rStyle w:val="ad"/>
          <w:shd w:val="clear" w:color="auto" w:fill="F2F2F2" w:themeFill="background1" w:themeFillShade="F2"/>
        </w:rPr>
        <w:t>*filesSize</w:t>
      </w:r>
      <w:r w:rsidRPr="00A723A4">
        <w:rPr>
          <w:rStyle w:val="ad"/>
        </w:rPr>
        <w:t xml:space="preserve"> </w:t>
      </w:r>
      <w:r w:rsidRPr="00A723A4">
        <w:t>–</w:t>
      </w:r>
      <w:r>
        <w:t xml:space="preserve"> </w:t>
      </w:r>
      <w:r w:rsidRPr="00E60D1A">
        <w:t>указатель на массив размеров,</w:t>
      </w:r>
      <w:r w:rsidRPr="003D3F50">
        <w:rPr>
          <w:highlight w:val="white"/>
        </w:rPr>
        <w:t xml:space="preserve"> </w:t>
      </w:r>
    </w:p>
    <w:p w:rsidR="007E28CD" w:rsidRDefault="003D3F50" w:rsidP="00E60D1A">
      <w:pPr>
        <w:rPr>
          <w:highlight w:val="white"/>
        </w:rPr>
      </w:pPr>
      <w:r w:rsidRPr="00A723A4">
        <w:rPr>
          <w:rStyle w:val="ad"/>
          <w:shd w:val="clear" w:color="auto" w:fill="F2F2F2" w:themeFill="background1" w:themeFillShade="F2"/>
        </w:rPr>
        <w:t>*filesIndex</w:t>
      </w:r>
      <w:r w:rsidRPr="003D3F50">
        <w:t xml:space="preserve"> </w:t>
      </w:r>
      <w:r w:rsidRPr="00E60D1A">
        <w:t>- упорядочивающий массив,</w:t>
      </w:r>
      <w:r>
        <w:t xml:space="preserve"> содержащий последовательность индексов отсортированных элементов связанных массивов имен и размеров,</w:t>
      </w:r>
      <w:r>
        <w:rPr>
          <w:highlight w:val="white"/>
        </w:rPr>
        <w:t>,</w:t>
      </w:r>
      <w:r w:rsidRPr="003D3F50">
        <w:rPr>
          <w:highlight w:val="white"/>
        </w:rPr>
        <w:t xml:space="preserve"> </w:t>
      </w:r>
      <w:r w:rsidRPr="007E28CD">
        <w:rPr>
          <w:highlight w:val="white"/>
          <w:lang w:val="en-US"/>
        </w:rPr>
        <w:t>kolvo</w:t>
      </w:r>
      <w:r w:rsidRPr="003D3F50">
        <w:rPr>
          <w:highlight w:val="white"/>
        </w:rPr>
        <w:t xml:space="preserve"> – </w:t>
      </w:r>
      <w:r>
        <w:rPr>
          <w:highlight w:val="white"/>
        </w:rPr>
        <w:t>количество</w:t>
      </w:r>
      <w:r w:rsidRPr="003D3F50">
        <w:rPr>
          <w:highlight w:val="white"/>
        </w:rPr>
        <w:t xml:space="preserve"> </w:t>
      </w:r>
      <w:r>
        <w:rPr>
          <w:highlight w:val="white"/>
        </w:rPr>
        <w:t>файлов в директории</w:t>
      </w:r>
    </w:p>
    <w:p w:rsidR="00274845" w:rsidRPr="00AB3D58" w:rsidRDefault="00274845" w:rsidP="00274845">
      <w:pPr>
        <w:rPr>
          <w:b/>
          <w:i/>
        </w:rPr>
      </w:pPr>
      <w:r w:rsidRPr="00274845">
        <w:rPr>
          <w:b/>
          <w:i/>
        </w:rPr>
        <w:t>Выходные</w:t>
      </w:r>
      <w:r w:rsidRPr="00AB3D58">
        <w:rPr>
          <w:b/>
          <w:i/>
        </w:rPr>
        <w:t xml:space="preserve"> </w:t>
      </w:r>
      <w:r w:rsidRPr="00274845">
        <w:rPr>
          <w:b/>
          <w:i/>
        </w:rPr>
        <w:t>параметры</w:t>
      </w:r>
      <w:r w:rsidRPr="00AB3D58">
        <w:rPr>
          <w:b/>
          <w:i/>
        </w:rPr>
        <w:t xml:space="preserve">: </w:t>
      </w:r>
    </w:p>
    <w:p w:rsidR="00274845" w:rsidRPr="00AB3D58" w:rsidRDefault="00274845" w:rsidP="00274845">
      <w:r>
        <w:t>Отсутствуют</w:t>
      </w:r>
    </w:p>
    <w:p w:rsidR="00E60D1A" w:rsidRPr="00E60D1A" w:rsidRDefault="00E60D1A" w:rsidP="00E60D1A"/>
    <w:p w:rsidR="003D3F50" w:rsidRPr="00AB3D58" w:rsidRDefault="008749C0" w:rsidP="00E60D1A">
      <w:pPr>
        <w:pStyle w:val="ac"/>
        <w:shd w:val="clear" w:color="auto" w:fill="F2F2F2" w:themeFill="background1" w:themeFillShade="F2"/>
      </w:pPr>
      <w:r w:rsidRPr="00274845">
        <w:rPr>
          <w:color w:val="0000FF"/>
          <w:lang w:val="en-US"/>
        </w:rPr>
        <w:t>void</w:t>
      </w:r>
      <w:r w:rsidRPr="00AB3D58">
        <w:t xml:space="preserve"> </w:t>
      </w:r>
      <w:r w:rsidRPr="00274845">
        <w:rPr>
          <w:lang w:val="en-US"/>
        </w:rPr>
        <w:t>Choose</w:t>
      </w:r>
      <w:r w:rsidRPr="00AB3D58">
        <w:t>_</w:t>
      </w:r>
      <w:r w:rsidRPr="00274845">
        <w:rPr>
          <w:lang w:val="en-US"/>
        </w:rPr>
        <w:t>sort</w:t>
      </w:r>
      <w:r w:rsidRPr="00AB3D58">
        <w:t>(</w:t>
      </w:r>
      <w:r w:rsidRPr="00274845">
        <w:rPr>
          <w:lang w:val="en-US"/>
        </w:rPr>
        <w:t>ULONGLONG</w:t>
      </w:r>
      <w:r w:rsidRPr="00AB3D58">
        <w:t xml:space="preserve"> *</w:t>
      </w:r>
      <w:r w:rsidRPr="00274845">
        <w:rPr>
          <w:lang w:val="en-US"/>
        </w:rPr>
        <w:t>tmpSize</w:t>
      </w:r>
      <w:r w:rsidRPr="00AB3D58">
        <w:t xml:space="preserve">, </w:t>
      </w:r>
      <w:r w:rsidRPr="00274845">
        <w:rPr>
          <w:color w:val="0000FF"/>
          <w:lang w:val="en-US"/>
        </w:rPr>
        <w:t>int</w:t>
      </w:r>
      <w:r w:rsidRPr="00AB3D58">
        <w:t xml:space="preserve"> *</w:t>
      </w:r>
      <w:r w:rsidRPr="00274845">
        <w:rPr>
          <w:lang w:val="en-US"/>
        </w:rPr>
        <w:t>filesIndex</w:t>
      </w:r>
      <w:r w:rsidRPr="00AB3D58">
        <w:t xml:space="preserve">, </w:t>
      </w:r>
      <w:r w:rsidRPr="00274845">
        <w:rPr>
          <w:color w:val="0000FF"/>
          <w:lang w:val="en-US"/>
        </w:rPr>
        <w:t>int</w:t>
      </w:r>
      <w:r w:rsidRPr="00AB3D58">
        <w:t xml:space="preserve"> </w:t>
      </w:r>
      <w:r w:rsidRPr="00274845">
        <w:rPr>
          <w:lang w:val="en-US"/>
        </w:rPr>
        <w:t>kolvo</w:t>
      </w:r>
      <w:r w:rsidRPr="00AB3D58">
        <w:t>)</w:t>
      </w:r>
    </w:p>
    <w:p w:rsidR="00E60D1A" w:rsidRPr="00274845" w:rsidRDefault="00E60D1A" w:rsidP="00E60D1A">
      <w:pPr>
        <w:rPr>
          <w:b/>
          <w:i/>
        </w:rPr>
      </w:pPr>
      <w:r w:rsidRPr="00274845">
        <w:rPr>
          <w:b/>
          <w:i/>
        </w:rPr>
        <w:t>Назначение:</w:t>
      </w:r>
    </w:p>
    <w:p w:rsidR="00CB30E1" w:rsidRDefault="00E60D1A" w:rsidP="00E60D1A">
      <w:r>
        <w:t>Сортировка массива размеров файлов сортировкой выбором</w:t>
      </w:r>
      <w:r w:rsidR="00CB30E1">
        <w:t>.</w:t>
      </w:r>
    </w:p>
    <w:p w:rsidR="00274845" w:rsidRPr="00AB3D58" w:rsidRDefault="00E60D1A" w:rsidP="00E60D1A">
      <w:pPr>
        <w:rPr>
          <w:b/>
          <w:i/>
        </w:rPr>
      </w:pPr>
      <w:r w:rsidRPr="00274845">
        <w:rPr>
          <w:b/>
          <w:i/>
        </w:rPr>
        <w:t>Входные параметры:</w:t>
      </w:r>
    </w:p>
    <w:p w:rsidR="00E60D1A" w:rsidRPr="00E60D1A" w:rsidRDefault="00E60D1A" w:rsidP="00E60D1A">
      <w:pPr>
        <w:rPr>
          <w:b/>
        </w:rPr>
      </w:pPr>
      <w:r w:rsidRPr="00E60D1A">
        <w:rPr>
          <w:rStyle w:val="ad"/>
          <w:shd w:val="clear" w:color="auto" w:fill="F2F2F2" w:themeFill="background1" w:themeFillShade="F2"/>
        </w:rPr>
        <w:t>* filesIndex</w:t>
      </w:r>
      <w:r w:rsidRPr="00AE45CB">
        <w:t xml:space="preserve"> – </w:t>
      </w:r>
      <w:r>
        <w:t xml:space="preserve">массив индексов </w:t>
      </w:r>
      <w:r w:rsidRPr="00AE45CB">
        <w:t>массива размеров файлов</w:t>
      </w:r>
    </w:p>
    <w:p w:rsidR="00E60D1A" w:rsidRDefault="00E60D1A" w:rsidP="00E60D1A">
      <w:r w:rsidRPr="00E60D1A">
        <w:rPr>
          <w:rStyle w:val="ad"/>
          <w:shd w:val="clear" w:color="auto" w:fill="F2F2F2" w:themeFill="background1" w:themeFillShade="F2"/>
        </w:rPr>
        <w:lastRenderedPageBreak/>
        <w:t>* tmpSize</w:t>
      </w:r>
      <w:r w:rsidRPr="00AE45CB">
        <w:t xml:space="preserve"> – массив размеров файлов</w:t>
      </w:r>
    </w:p>
    <w:p w:rsidR="00E60D1A" w:rsidRPr="00AE45CB" w:rsidRDefault="00E60D1A" w:rsidP="00E60D1A">
      <w:r w:rsidRPr="00E60D1A">
        <w:rPr>
          <w:rStyle w:val="ad"/>
          <w:shd w:val="clear" w:color="auto" w:fill="F2F2F2" w:themeFill="background1" w:themeFillShade="F2"/>
        </w:rPr>
        <w:t>kolvo</w:t>
      </w:r>
      <w:r w:rsidRPr="00BE1F0B">
        <w:t xml:space="preserve"> – </w:t>
      </w:r>
      <w:r>
        <w:t>количество файлов в каталоге</w:t>
      </w:r>
    </w:p>
    <w:p w:rsidR="00E60D1A" w:rsidRPr="00274845" w:rsidRDefault="00E60D1A" w:rsidP="00E60D1A">
      <w:pPr>
        <w:rPr>
          <w:b/>
          <w:i/>
          <w:lang w:val="en-US"/>
        </w:rPr>
      </w:pPr>
      <w:r w:rsidRPr="00274845">
        <w:rPr>
          <w:b/>
          <w:i/>
        </w:rPr>
        <w:t>Выходные</w:t>
      </w:r>
      <w:r w:rsidRPr="00274845">
        <w:rPr>
          <w:b/>
          <w:i/>
          <w:lang w:val="en-US"/>
        </w:rPr>
        <w:t xml:space="preserve"> </w:t>
      </w:r>
      <w:r w:rsidRPr="00274845">
        <w:rPr>
          <w:b/>
          <w:i/>
        </w:rPr>
        <w:t>параметры</w:t>
      </w:r>
      <w:r w:rsidRPr="00274845">
        <w:rPr>
          <w:b/>
          <w:i/>
          <w:lang w:val="en-US"/>
        </w:rPr>
        <w:t xml:space="preserve">: </w:t>
      </w:r>
    </w:p>
    <w:p w:rsidR="00E60D1A" w:rsidRPr="00EE621D" w:rsidRDefault="00E60D1A" w:rsidP="00E60D1A">
      <w:pPr>
        <w:rPr>
          <w:lang w:val="en-US"/>
        </w:rPr>
      </w:pPr>
      <w:r>
        <w:t>Отсутствуют</w:t>
      </w:r>
    </w:p>
    <w:p w:rsidR="00E60D1A" w:rsidRPr="00EE621D" w:rsidRDefault="00E60D1A" w:rsidP="00E60D1A">
      <w:pPr>
        <w:rPr>
          <w:highlight w:val="lightGray"/>
          <w:lang w:val="en-US"/>
        </w:rPr>
      </w:pPr>
    </w:p>
    <w:p w:rsidR="00E60D1A" w:rsidRPr="00EE621D" w:rsidRDefault="00E60D1A" w:rsidP="00274845">
      <w:pPr>
        <w:pStyle w:val="ac"/>
        <w:shd w:val="clear" w:color="auto" w:fill="F2F2F2" w:themeFill="background1" w:themeFillShade="F2"/>
        <w:rPr>
          <w:lang w:val="en-US"/>
        </w:rPr>
      </w:pPr>
      <w:r w:rsidRPr="00274845">
        <w:rPr>
          <w:color w:val="0000FF"/>
          <w:lang w:val="en-US"/>
        </w:rPr>
        <w:t>void</w:t>
      </w:r>
      <w:r w:rsidRPr="00274845">
        <w:rPr>
          <w:lang w:val="en-US"/>
        </w:rPr>
        <w:t xml:space="preserve"> Insert_sort(ULONGLONG *tmpSize, </w:t>
      </w:r>
      <w:r w:rsidRPr="00274845">
        <w:rPr>
          <w:color w:val="0000FF"/>
          <w:lang w:val="en-US"/>
        </w:rPr>
        <w:t>int</w:t>
      </w:r>
      <w:r w:rsidRPr="00274845">
        <w:rPr>
          <w:lang w:val="en-US"/>
        </w:rPr>
        <w:t xml:space="preserve"> *filesIndex, </w:t>
      </w:r>
      <w:r w:rsidRPr="00274845">
        <w:rPr>
          <w:color w:val="0000FF"/>
          <w:lang w:val="en-US"/>
        </w:rPr>
        <w:t>int</w:t>
      </w:r>
      <w:r w:rsidRPr="00274845">
        <w:rPr>
          <w:lang w:val="en-US"/>
        </w:rPr>
        <w:t xml:space="preserve"> kolvo)</w:t>
      </w:r>
    </w:p>
    <w:p w:rsidR="00E60D1A" w:rsidRPr="00274845" w:rsidRDefault="00E60D1A" w:rsidP="00E60D1A">
      <w:pPr>
        <w:rPr>
          <w:b/>
          <w:i/>
        </w:rPr>
      </w:pPr>
      <w:r w:rsidRPr="00274845">
        <w:rPr>
          <w:b/>
          <w:i/>
        </w:rPr>
        <w:t>Назначение:</w:t>
      </w:r>
    </w:p>
    <w:p w:rsidR="00E60D1A" w:rsidRPr="002F6C1D" w:rsidRDefault="00E60D1A" w:rsidP="00E60D1A">
      <w:pPr>
        <w:rPr>
          <w:u w:val="single"/>
        </w:rPr>
      </w:pPr>
      <w:r>
        <w:t xml:space="preserve">Сортировка массива размеров файлов сортировкой </w:t>
      </w:r>
      <w:r w:rsidR="00CB30E1">
        <w:t>вставками.</w:t>
      </w:r>
    </w:p>
    <w:p w:rsidR="00274845" w:rsidRDefault="00E60D1A" w:rsidP="00E60D1A">
      <w:pPr>
        <w:rPr>
          <w:b/>
          <w:i/>
        </w:rPr>
      </w:pPr>
      <w:r w:rsidRPr="00274845">
        <w:rPr>
          <w:b/>
          <w:i/>
        </w:rPr>
        <w:t>Входные параметры:</w:t>
      </w:r>
    </w:p>
    <w:p w:rsidR="00E60D1A" w:rsidRPr="00E60D1A" w:rsidRDefault="00E60D1A" w:rsidP="00E60D1A">
      <w:pPr>
        <w:rPr>
          <w:b/>
        </w:rPr>
      </w:pPr>
      <w:r w:rsidRPr="00E60D1A">
        <w:rPr>
          <w:rStyle w:val="ad"/>
          <w:shd w:val="clear" w:color="auto" w:fill="F2F2F2" w:themeFill="background1" w:themeFillShade="F2"/>
        </w:rPr>
        <w:t>* filesIndex</w:t>
      </w:r>
      <w:r w:rsidRPr="00AE45CB">
        <w:t xml:space="preserve"> – </w:t>
      </w:r>
      <w:r>
        <w:t xml:space="preserve">массив индексов </w:t>
      </w:r>
      <w:r w:rsidRPr="00AE45CB">
        <w:t>массива размеров файлов</w:t>
      </w:r>
    </w:p>
    <w:p w:rsidR="00E60D1A" w:rsidRDefault="00E60D1A" w:rsidP="00E60D1A">
      <w:r w:rsidRPr="00E60D1A">
        <w:rPr>
          <w:rStyle w:val="ad"/>
          <w:shd w:val="clear" w:color="auto" w:fill="F2F2F2" w:themeFill="background1" w:themeFillShade="F2"/>
        </w:rPr>
        <w:t>* tmpSize</w:t>
      </w:r>
      <w:r w:rsidRPr="00AE45CB">
        <w:t xml:space="preserve"> – массив размеров файлов</w:t>
      </w:r>
    </w:p>
    <w:p w:rsidR="00E60D1A" w:rsidRPr="00AE45CB" w:rsidRDefault="00E60D1A" w:rsidP="00E60D1A">
      <w:r w:rsidRPr="00E60D1A">
        <w:rPr>
          <w:rStyle w:val="ad"/>
          <w:shd w:val="clear" w:color="auto" w:fill="F2F2F2" w:themeFill="background1" w:themeFillShade="F2"/>
        </w:rPr>
        <w:t>kolvo</w:t>
      </w:r>
      <w:r w:rsidRPr="00BE1F0B">
        <w:t xml:space="preserve"> – </w:t>
      </w:r>
      <w:r>
        <w:t>количество файлов в каталоге</w:t>
      </w:r>
    </w:p>
    <w:p w:rsidR="00E60D1A" w:rsidRPr="00274845" w:rsidRDefault="00E60D1A" w:rsidP="00E60D1A">
      <w:pPr>
        <w:rPr>
          <w:b/>
          <w:i/>
        </w:rPr>
      </w:pPr>
      <w:r w:rsidRPr="00274845">
        <w:rPr>
          <w:b/>
          <w:i/>
        </w:rPr>
        <w:t xml:space="preserve">Выходные параметры: </w:t>
      </w:r>
    </w:p>
    <w:p w:rsidR="00E60D1A" w:rsidRPr="00C248F3" w:rsidRDefault="00E60D1A" w:rsidP="00E60D1A">
      <w:r>
        <w:t>Отсутствуют</w:t>
      </w:r>
    </w:p>
    <w:p w:rsidR="00E60D1A" w:rsidRDefault="00E60D1A" w:rsidP="00E60D1A">
      <w:pPr>
        <w:rPr>
          <w:highlight w:val="lightGray"/>
        </w:rPr>
      </w:pPr>
    </w:p>
    <w:p w:rsidR="00E60D1A" w:rsidRPr="00A723A4" w:rsidRDefault="00E60D1A" w:rsidP="00274845">
      <w:pPr>
        <w:pStyle w:val="ac"/>
        <w:shd w:val="clear" w:color="auto" w:fill="F2F2F2" w:themeFill="background1" w:themeFillShade="F2"/>
      </w:pPr>
      <w:r w:rsidRPr="00A723A4">
        <w:rPr>
          <w:color w:val="0000FF"/>
          <w:lang w:val="en-US"/>
        </w:rPr>
        <w:t>void</w:t>
      </w:r>
      <w:r w:rsidRPr="00A723A4">
        <w:t xml:space="preserve"> </w:t>
      </w:r>
      <w:r w:rsidRPr="00A723A4">
        <w:rPr>
          <w:lang w:val="en-US"/>
        </w:rPr>
        <w:t>Bubble</w:t>
      </w:r>
      <w:r w:rsidRPr="00A723A4">
        <w:t>_</w:t>
      </w:r>
      <w:r w:rsidRPr="00A723A4">
        <w:rPr>
          <w:lang w:val="en-US"/>
        </w:rPr>
        <w:t>sort</w:t>
      </w:r>
      <w:r w:rsidRPr="00A723A4">
        <w:t>(</w:t>
      </w:r>
      <w:r w:rsidRPr="00A723A4">
        <w:rPr>
          <w:lang w:val="en-US"/>
        </w:rPr>
        <w:t>ULONGLONG</w:t>
      </w:r>
      <w:r w:rsidRPr="00A723A4">
        <w:t xml:space="preserve"> *</w:t>
      </w:r>
      <w:r w:rsidRPr="00A723A4">
        <w:rPr>
          <w:lang w:val="en-US"/>
        </w:rPr>
        <w:t>tmpSize</w:t>
      </w:r>
      <w:r w:rsidRPr="00A723A4">
        <w:t xml:space="preserve">, </w:t>
      </w:r>
      <w:r w:rsidRPr="00A723A4">
        <w:rPr>
          <w:color w:val="0000FF"/>
          <w:lang w:val="en-US"/>
        </w:rPr>
        <w:t>int</w:t>
      </w:r>
      <w:r w:rsidRPr="00A723A4">
        <w:t xml:space="preserve"> *</w:t>
      </w:r>
      <w:r w:rsidRPr="00A723A4">
        <w:rPr>
          <w:lang w:val="en-US"/>
        </w:rPr>
        <w:t>filesIndex</w:t>
      </w:r>
      <w:r w:rsidRPr="00A723A4">
        <w:t xml:space="preserve">, </w:t>
      </w:r>
      <w:r w:rsidRPr="00A723A4">
        <w:rPr>
          <w:color w:val="0000FF"/>
          <w:lang w:val="en-US"/>
        </w:rPr>
        <w:t>int</w:t>
      </w:r>
      <w:r w:rsidRPr="00A723A4">
        <w:t xml:space="preserve"> </w:t>
      </w:r>
      <w:r w:rsidRPr="00A723A4">
        <w:rPr>
          <w:lang w:val="en-US"/>
        </w:rPr>
        <w:t>kolvo</w:t>
      </w:r>
      <w:r w:rsidRPr="00A723A4">
        <w:t>)</w:t>
      </w:r>
    </w:p>
    <w:p w:rsidR="00E60D1A" w:rsidRPr="00274845" w:rsidRDefault="00E60D1A" w:rsidP="00E60D1A">
      <w:pPr>
        <w:rPr>
          <w:b/>
          <w:i/>
        </w:rPr>
      </w:pPr>
      <w:r w:rsidRPr="00274845">
        <w:rPr>
          <w:b/>
          <w:i/>
        </w:rPr>
        <w:t>Назначение:</w:t>
      </w:r>
    </w:p>
    <w:p w:rsidR="00E60D1A" w:rsidRPr="002F6C1D" w:rsidRDefault="00E60D1A" w:rsidP="00E60D1A">
      <w:pPr>
        <w:rPr>
          <w:u w:val="single"/>
        </w:rPr>
      </w:pPr>
      <w:r>
        <w:t>Сортировка массива размеров файлов</w:t>
      </w:r>
      <w:r w:rsidR="00CB30E1">
        <w:t xml:space="preserve"> пузырьковой</w:t>
      </w:r>
      <w:r>
        <w:t xml:space="preserve"> сортировкой</w:t>
      </w:r>
      <w:r w:rsidR="00CB30E1">
        <w:t>.</w:t>
      </w:r>
      <w:r>
        <w:t xml:space="preserve"> </w:t>
      </w:r>
    </w:p>
    <w:p w:rsidR="00274845" w:rsidRDefault="00E60D1A" w:rsidP="00E60D1A">
      <w:pPr>
        <w:rPr>
          <w:b/>
          <w:i/>
        </w:rPr>
      </w:pPr>
      <w:r w:rsidRPr="00274845">
        <w:rPr>
          <w:b/>
          <w:i/>
        </w:rPr>
        <w:t>Входные параметры:</w:t>
      </w:r>
    </w:p>
    <w:p w:rsidR="00E60D1A" w:rsidRPr="00E60D1A" w:rsidRDefault="00E60D1A" w:rsidP="00E60D1A">
      <w:pPr>
        <w:rPr>
          <w:b/>
        </w:rPr>
      </w:pPr>
      <w:r w:rsidRPr="00274845">
        <w:rPr>
          <w:rStyle w:val="ad"/>
          <w:shd w:val="clear" w:color="auto" w:fill="F2F2F2" w:themeFill="background1" w:themeFillShade="F2"/>
        </w:rPr>
        <w:t>*</w:t>
      </w:r>
      <w:r w:rsidRPr="00274845">
        <w:rPr>
          <w:rStyle w:val="ad"/>
          <w:i/>
          <w:shd w:val="clear" w:color="auto" w:fill="F2F2F2" w:themeFill="background1" w:themeFillShade="F2"/>
        </w:rPr>
        <w:t xml:space="preserve"> </w:t>
      </w:r>
      <w:r w:rsidRPr="00E60D1A">
        <w:rPr>
          <w:rStyle w:val="ad"/>
          <w:shd w:val="clear" w:color="auto" w:fill="F2F2F2" w:themeFill="background1" w:themeFillShade="F2"/>
        </w:rPr>
        <w:t>filesIndex</w:t>
      </w:r>
      <w:r w:rsidRPr="00AE45CB">
        <w:t xml:space="preserve"> – </w:t>
      </w:r>
      <w:r>
        <w:t xml:space="preserve">массив индексов </w:t>
      </w:r>
      <w:r w:rsidRPr="00AE45CB">
        <w:t>массива размеров файлов</w:t>
      </w:r>
    </w:p>
    <w:p w:rsidR="00E60D1A" w:rsidRDefault="00E60D1A" w:rsidP="00E60D1A">
      <w:r w:rsidRPr="00E60D1A">
        <w:rPr>
          <w:rStyle w:val="ad"/>
          <w:shd w:val="clear" w:color="auto" w:fill="F2F2F2" w:themeFill="background1" w:themeFillShade="F2"/>
        </w:rPr>
        <w:t>* tmpSize</w:t>
      </w:r>
      <w:r w:rsidRPr="00AE45CB">
        <w:t xml:space="preserve"> – массив размеров файлов</w:t>
      </w:r>
    </w:p>
    <w:p w:rsidR="00E60D1A" w:rsidRPr="00AE45CB" w:rsidRDefault="00E60D1A" w:rsidP="00E60D1A">
      <w:r w:rsidRPr="00E60D1A">
        <w:rPr>
          <w:rStyle w:val="ad"/>
          <w:shd w:val="clear" w:color="auto" w:fill="F2F2F2" w:themeFill="background1" w:themeFillShade="F2"/>
        </w:rPr>
        <w:t>kolvo</w:t>
      </w:r>
      <w:r w:rsidRPr="00BE1F0B">
        <w:t xml:space="preserve"> – </w:t>
      </w:r>
      <w:r>
        <w:t>количество файлов в каталоге</w:t>
      </w:r>
    </w:p>
    <w:p w:rsidR="00E60D1A" w:rsidRPr="00274845" w:rsidRDefault="00E60D1A" w:rsidP="00E60D1A">
      <w:pPr>
        <w:rPr>
          <w:b/>
          <w:i/>
          <w:lang w:val="en-US"/>
        </w:rPr>
      </w:pPr>
      <w:r w:rsidRPr="00274845">
        <w:rPr>
          <w:b/>
          <w:i/>
        </w:rPr>
        <w:t>Выходные</w:t>
      </w:r>
      <w:r w:rsidRPr="00274845">
        <w:rPr>
          <w:b/>
          <w:i/>
          <w:lang w:val="en-US"/>
        </w:rPr>
        <w:t xml:space="preserve"> </w:t>
      </w:r>
      <w:r w:rsidRPr="00274845">
        <w:rPr>
          <w:b/>
          <w:i/>
        </w:rPr>
        <w:t>параметры</w:t>
      </w:r>
      <w:r w:rsidRPr="00274845">
        <w:rPr>
          <w:b/>
          <w:i/>
          <w:lang w:val="en-US"/>
        </w:rPr>
        <w:t xml:space="preserve">: </w:t>
      </w:r>
    </w:p>
    <w:p w:rsidR="00E60D1A" w:rsidRPr="00EE621D" w:rsidRDefault="00E60D1A" w:rsidP="00E60D1A">
      <w:pPr>
        <w:rPr>
          <w:lang w:val="en-US"/>
        </w:rPr>
      </w:pPr>
      <w:r>
        <w:t>Отсутствуют</w:t>
      </w:r>
    </w:p>
    <w:p w:rsidR="00E60D1A" w:rsidRPr="00EE621D" w:rsidRDefault="00E60D1A" w:rsidP="00E60D1A">
      <w:pPr>
        <w:rPr>
          <w:highlight w:val="lightGray"/>
          <w:lang w:val="en-US"/>
        </w:rPr>
      </w:pPr>
    </w:p>
    <w:p w:rsidR="00E60D1A" w:rsidRPr="00A723A4" w:rsidRDefault="00E60D1A" w:rsidP="00274845">
      <w:pPr>
        <w:pStyle w:val="ac"/>
        <w:shd w:val="clear" w:color="auto" w:fill="F2F2F2" w:themeFill="background1" w:themeFillShade="F2"/>
        <w:rPr>
          <w:lang w:val="en-US"/>
        </w:rPr>
      </w:pPr>
      <w:r w:rsidRPr="00A723A4">
        <w:rPr>
          <w:color w:val="0000FF"/>
          <w:shd w:val="clear" w:color="auto" w:fill="F2F2F2" w:themeFill="background1" w:themeFillShade="F2"/>
          <w:lang w:val="en-US"/>
        </w:rPr>
        <w:t>void</w:t>
      </w:r>
      <w:r w:rsidRPr="00A723A4">
        <w:rPr>
          <w:shd w:val="clear" w:color="auto" w:fill="F2F2F2" w:themeFill="background1" w:themeFillShade="F2"/>
          <w:lang w:val="en-US"/>
        </w:rPr>
        <w:t xml:space="preserve"> Counting_sort(ULONGLONG *tmpSize, </w:t>
      </w:r>
      <w:r w:rsidRPr="00A723A4">
        <w:rPr>
          <w:color w:val="0000FF"/>
          <w:shd w:val="clear" w:color="auto" w:fill="F2F2F2" w:themeFill="background1" w:themeFillShade="F2"/>
          <w:lang w:val="en-US"/>
        </w:rPr>
        <w:t>int</w:t>
      </w:r>
      <w:r w:rsidRPr="00A723A4">
        <w:rPr>
          <w:shd w:val="clear" w:color="auto" w:fill="F2F2F2" w:themeFill="background1" w:themeFillShade="F2"/>
          <w:lang w:val="en-US"/>
        </w:rPr>
        <w:t xml:space="preserve"> *filesIndex, </w:t>
      </w:r>
      <w:r w:rsidRPr="00A723A4">
        <w:rPr>
          <w:color w:val="0000FF"/>
          <w:shd w:val="clear" w:color="auto" w:fill="F2F2F2" w:themeFill="background1" w:themeFillShade="F2"/>
          <w:lang w:val="en-US"/>
        </w:rPr>
        <w:t>int</w:t>
      </w:r>
      <w:r w:rsidRPr="00A723A4">
        <w:rPr>
          <w:shd w:val="clear" w:color="auto" w:fill="F2F2F2" w:themeFill="background1" w:themeFillShade="F2"/>
          <w:lang w:val="en-US"/>
        </w:rPr>
        <w:t xml:space="preserve"> kolvo</w:t>
      </w:r>
      <w:r w:rsidRPr="00A723A4">
        <w:rPr>
          <w:lang w:val="en-US"/>
        </w:rPr>
        <w:t>)</w:t>
      </w:r>
    </w:p>
    <w:p w:rsidR="00E60D1A" w:rsidRPr="00274845" w:rsidRDefault="00E60D1A" w:rsidP="00E60D1A">
      <w:pPr>
        <w:rPr>
          <w:b/>
          <w:i/>
        </w:rPr>
      </w:pPr>
      <w:r w:rsidRPr="00274845">
        <w:rPr>
          <w:b/>
          <w:i/>
        </w:rPr>
        <w:t>Назначение:</w:t>
      </w:r>
    </w:p>
    <w:p w:rsidR="00274845" w:rsidRDefault="00E60D1A" w:rsidP="00E60D1A">
      <w:r>
        <w:t xml:space="preserve">Сортировка массива размеров файлов сортировкой </w:t>
      </w:r>
      <w:r w:rsidR="00274845">
        <w:t>подсчетом.</w:t>
      </w:r>
    </w:p>
    <w:p w:rsidR="00274845" w:rsidRDefault="00E60D1A" w:rsidP="00E60D1A">
      <w:pPr>
        <w:rPr>
          <w:b/>
          <w:i/>
        </w:rPr>
      </w:pPr>
      <w:r w:rsidRPr="00274845">
        <w:rPr>
          <w:b/>
          <w:i/>
        </w:rPr>
        <w:t>Входные параметры:</w:t>
      </w:r>
    </w:p>
    <w:p w:rsidR="00E60D1A" w:rsidRPr="00E60D1A" w:rsidRDefault="00E60D1A" w:rsidP="00E60D1A">
      <w:pPr>
        <w:rPr>
          <w:b/>
        </w:rPr>
      </w:pPr>
      <w:r w:rsidRPr="00E60D1A">
        <w:rPr>
          <w:rStyle w:val="ad"/>
          <w:shd w:val="clear" w:color="auto" w:fill="F2F2F2" w:themeFill="background1" w:themeFillShade="F2"/>
        </w:rPr>
        <w:t>* filesIndex</w:t>
      </w:r>
      <w:r w:rsidRPr="00AE45CB">
        <w:t xml:space="preserve"> – </w:t>
      </w:r>
      <w:r>
        <w:t xml:space="preserve">массив индексов </w:t>
      </w:r>
      <w:r w:rsidRPr="00AE45CB">
        <w:t>массива размеров файлов</w:t>
      </w:r>
    </w:p>
    <w:p w:rsidR="00E60D1A" w:rsidRDefault="00E60D1A" w:rsidP="00E60D1A">
      <w:r w:rsidRPr="00E60D1A">
        <w:rPr>
          <w:rStyle w:val="ad"/>
          <w:shd w:val="clear" w:color="auto" w:fill="F2F2F2" w:themeFill="background1" w:themeFillShade="F2"/>
        </w:rPr>
        <w:t>* tmpSize</w:t>
      </w:r>
      <w:r w:rsidRPr="00AE45CB">
        <w:t xml:space="preserve"> – массив размеров файлов</w:t>
      </w:r>
    </w:p>
    <w:p w:rsidR="00E60D1A" w:rsidRPr="00AE45CB" w:rsidRDefault="00E60D1A" w:rsidP="00E60D1A">
      <w:r w:rsidRPr="00E60D1A">
        <w:rPr>
          <w:rStyle w:val="ad"/>
          <w:shd w:val="clear" w:color="auto" w:fill="F2F2F2" w:themeFill="background1" w:themeFillShade="F2"/>
        </w:rPr>
        <w:t>kolvo</w:t>
      </w:r>
      <w:r w:rsidRPr="00BE1F0B">
        <w:t xml:space="preserve"> – </w:t>
      </w:r>
      <w:r>
        <w:t>количество файлов в каталоге</w:t>
      </w:r>
    </w:p>
    <w:p w:rsidR="00E60D1A" w:rsidRPr="00274845" w:rsidRDefault="00E60D1A" w:rsidP="00E60D1A">
      <w:pPr>
        <w:rPr>
          <w:b/>
          <w:i/>
          <w:lang w:val="en-US"/>
        </w:rPr>
      </w:pPr>
      <w:r w:rsidRPr="00274845">
        <w:rPr>
          <w:b/>
          <w:i/>
        </w:rPr>
        <w:t>Выходные</w:t>
      </w:r>
      <w:r w:rsidRPr="00274845">
        <w:rPr>
          <w:b/>
          <w:i/>
          <w:lang w:val="en-US"/>
        </w:rPr>
        <w:t xml:space="preserve"> </w:t>
      </w:r>
      <w:r w:rsidRPr="00274845">
        <w:rPr>
          <w:b/>
          <w:i/>
        </w:rPr>
        <w:t>параметры</w:t>
      </w:r>
      <w:r w:rsidRPr="00274845">
        <w:rPr>
          <w:b/>
          <w:i/>
          <w:lang w:val="en-US"/>
        </w:rPr>
        <w:t xml:space="preserve">: </w:t>
      </w:r>
    </w:p>
    <w:p w:rsidR="00E60D1A" w:rsidRPr="00EE621D" w:rsidRDefault="00E60D1A" w:rsidP="00E60D1A">
      <w:pPr>
        <w:rPr>
          <w:lang w:val="en-US"/>
        </w:rPr>
      </w:pPr>
      <w:r>
        <w:lastRenderedPageBreak/>
        <w:t>Отсутствуют</w:t>
      </w:r>
    </w:p>
    <w:p w:rsidR="00E60D1A" w:rsidRPr="00EE621D" w:rsidRDefault="00E60D1A" w:rsidP="00E60D1A">
      <w:pPr>
        <w:rPr>
          <w:highlight w:val="lightGray"/>
          <w:lang w:val="en-US"/>
        </w:rPr>
      </w:pPr>
    </w:p>
    <w:p w:rsidR="004D7C43" w:rsidRPr="00C71C54" w:rsidRDefault="004D7C43" w:rsidP="00274845">
      <w:pPr>
        <w:pStyle w:val="ac"/>
        <w:shd w:val="clear" w:color="auto" w:fill="F2F2F2" w:themeFill="background1" w:themeFillShade="F2"/>
        <w:rPr>
          <w:lang w:val="en-US"/>
        </w:rPr>
      </w:pPr>
      <w:r w:rsidRPr="00C71C54">
        <w:rPr>
          <w:color w:val="0000FF"/>
          <w:lang w:val="en-US"/>
        </w:rPr>
        <w:t>void</w:t>
      </w:r>
      <w:r w:rsidRPr="00C71C54">
        <w:rPr>
          <w:lang w:val="en-US"/>
        </w:rPr>
        <w:t xml:space="preserve"> Merge(</w:t>
      </w:r>
      <w:r w:rsidRPr="00C71C54">
        <w:rPr>
          <w:color w:val="0000FF"/>
          <w:lang w:val="en-US"/>
        </w:rPr>
        <w:t>int</w:t>
      </w:r>
      <w:r w:rsidRPr="00C71C54">
        <w:rPr>
          <w:lang w:val="en-US"/>
        </w:rPr>
        <w:t xml:space="preserve"> *filesIndex, ULONGLONG *tmpSize, </w:t>
      </w:r>
      <w:r w:rsidRPr="00C71C54">
        <w:rPr>
          <w:color w:val="0000FF"/>
          <w:lang w:val="en-US"/>
        </w:rPr>
        <w:t>int</w:t>
      </w:r>
      <w:r w:rsidRPr="00C71C54">
        <w:rPr>
          <w:lang w:val="en-US"/>
        </w:rPr>
        <w:t xml:space="preserve"> ind1, </w:t>
      </w:r>
      <w:r w:rsidRPr="00C71C54">
        <w:rPr>
          <w:color w:val="0000FF"/>
          <w:lang w:val="en-US"/>
        </w:rPr>
        <w:t>int</w:t>
      </w:r>
      <w:r w:rsidRPr="00C71C54">
        <w:rPr>
          <w:lang w:val="en-US"/>
        </w:rPr>
        <w:t xml:space="preserve"> mid, </w:t>
      </w:r>
      <w:r w:rsidRPr="00C71C54">
        <w:rPr>
          <w:color w:val="0000FF"/>
          <w:lang w:val="en-US"/>
        </w:rPr>
        <w:t>int</w:t>
      </w:r>
      <w:r w:rsidRPr="00C71C54">
        <w:rPr>
          <w:lang w:val="en-US"/>
        </w:rPr>
        <w:t xml:space="preserve"> ind2)</w:t>
      </w:r>
    </w:p>
    <w:p w:rsidR="004D7C43" w:rsidRPr="00274845" w:rsidRDefault="004D7C43" w:rsidP="004D7C43">
      <w:pPr>
        <w:rPr>
          <w:b/>
          <w:i/>
        </w:rPr>
      </w:pPr>
      <w:r w:rsidRPr="00274845">
        <w:rPr>
          <w:b/>
          <w:i/>
        </w:rPr>
        <w:t>Назначение</w:t>
      </w:r>
      <w:r w:rsidR="00274845" w:rsidRPr="00274845">
        <w:rPr>
          <w:b/>
          <w:i/>
        </w:rPr>
        <w:t>:</w:t>
      </w:r>
    </w:p>
    <w:p w:rsidR="004D7C43" w:rsidRPr="005A44D9" w:rsidRDefault="004D7C43" w:rsidP="004D7C43">
      <w:r>
        <w:t xml:space="preserve">Функция необходимая для </w:t>
      </w:r>
      <w:r w:rsidRPr="00E738E1">
        <w:t>сортировки</w:t>
      </w:r>
      <w:r>
        <w:t xml:space="preserve"> слиянием. Соединяет подмассивы, упорядочивая их.</w:t>
      </w:r>
    </w:p>
    <w:p w:rsidR="004D7C43" w:rsidRPr="00274845" w:rsidRDefault="004D7C43" w:rsidP="004D7C43">
      <w:pPr>
        <w:rPr>
          <w:b/>
          <w:i/>
        </w:rPr>
      </w:pPr>
      <w:r w:rsidRPr="00274845">
        <w:rPr>
          <w:b/>
          <w:i/>
        </w:rPr>
        <w:t>Входные параметры</w:t>
      </w:r>
      <w:r w:rsidR="00C71C54">
        <w:rPr>
          <w:b/>
          <w:i/>
        </w:rPr>
        <w:t>:</w:t>
      </w:r>
    </w:p>
    <w:p w:rsidR="00274845" w:rsidRPr="00E60D1A" w:rsidRDefault="00274845" w:rsidP="00274845">
      <w:pPr>
        <w:rPr>
          <w:b/>
        </w:rPr>
      </w:pPr>
      <w:r w:rsidRPr="00E60D1A">
        <w:rPr>
          <w:rStyle w:val="ad"/>
          <w:shd w:val="clear" w:color="auto" w:fill="F2F2F2" w:themeFill="background1" w:themeFillShade="F2"/>
        </w:rPr>
        <w:t>* filesIndex</w:t>
      </w:r>
      <w:r w:rsidRPr="00AE45CB">
        <w:t xml:space="preserve"> – </w:t>
      </w:r>
      <w:r>
        <w:t xml:space="preserve">массив индексов </w:t>
      </w:r>
      <w:r w:rsidRPr="00AE45CB">
        <w:t>массива размеров файлов</w:t>
      </w:r>
    </w:p>
    <w:p w:rsidR="00274845" w:rsidRDefault="00274845" w:rsidP="00274845">
      <w:r w:rsidRPr="00E60D1A">
        <w:rPr>
          <w:rStyle w:val="ad"/>
          <w:shd w:val="clear" w:color="auto" w:fill="F2F2F2" w:themeFill="background1" w:themeFillShade="F2"/>
        </w:rPr>
        <w:t>* tmpSize</w:t>
      </w:r>
      <w:r w:rsidRPr="00AE45CB">
        <w:t xml:space="preserve"> – массив размеров файлов</w:t>
      </w:r>
    </w:p>
    <w:p w:rsidR="00C71C54" w:rsidRDefault="00C71C54" w:rsidP="00C71C54">
      <w:r w:rsidRPr="00C71C54">
        <w:rPr>
          <w:rStyle w:val="ad"/>
          <w:shd w:val="clear" w:color="auto" w:fill="F2F2F2" w:themeFill="background1" w:themeFillShade="F2"/>
        </w:rPr>
        <w:t xml:space="preserve">ind1 </w:t>
      </w:r>
      <w:r w:rsidRPr="00AE45CB">
        <w:t xml:space="preserve">– </w:t>
      </w:r>
      <w:r>
        <w:t>индекс первого элемента</w:t>
      </w:r>
    </w:p>
    <w:p w:rsidR="00C71C54" w:rsidRDefault="00C71C54" w:rsidP="00C71C54">
      <w:r w:rsidRPr="00C71C54">
        <w:rPr>
          <w:rStyle w:val="ad"/>
          <w:shd w:val="clear" w:color="auto" w:fill="F2F2F2" w:themeFill="background1" w:themeFillShade="F2"/>
        </w:rPr>
        <w:t xml:space="preserve">mid </w:t>
      </w:r>
      <w:r w:rsidRPr="00E738E1">
        <w:t xml:space="preserve">– </w:t>
      </w:r>
      <w:r>
        <w:t>индекс среднего</w:t>
      </w:r>
    </w:p>
    <w:p w:rsidR="00274845" w:rsidRPr="00AB3D58" w:rsidRDefault="00C71C54" w:rsidP="00C71C54">
      <w:r w:rsidRPr="00C71C54">
        <w:rPr>
          <w:rStyle w:val="ad"/>
          <w:shd w:val="clear" w:color="auto" w:fill="F2F2F2" w:themeFill="background1" w:themeFillShade="F2"/>
        </w:rPr>
        <w:t>ind2</w:t>
      </w:r>
      <w:r w:rsidRPr="00E738E1">
        <w:t xml:space="preserve"> – </w:t>
      </w:r>
      <w:r>
        <w:t>индекс последнего элемента</w:t>
      </w:r>
    </w:p>
    <w:p w:rsidR="004D7C43" w:rsidRPr="00AB3D58" w:rsidRDefault="004D7C43" w:rsidP="004D7C43">
      <w:pPr>
        <w:rPr>
          <w:b/>
          <w:i/>
          <w:lang w:val="en-US"/>
        </w:rPr>
      </w:pPr>
      <w:r w:rsidRPr="00C71C54">
        <w:rPr>
          <w:b/>
          <w:i/>
        </w:rPr>
        <w:t>Выходные</w:t>
      </w:r>
      <w:r w:rsidRPr="00C71C54">
        <w:rPr>
          <w:b/>
          <w:i/>
          <w:lang w:val="en-US"/>
        </w:rPr>
        <w:t xml:space="preserve"> </w:t>
      </w:r>
      <w:r w:rsidRPr="00C71C54">
        <w:rPr>
          <w:b/>
          <w:i/>
        </w:rPr>
        <w:t>параметры</w:t>
      </w:r>
      <w:r w:rsidR="00C71C54" w:rsidRPr="00AB3D58">
        <w:rPr>
          <w:b/>
          <w:i/>
          <w:lang w:val="en-US"/>
        </w:rPr>
        <w:t>:</w:t>
      </w:r>
    </w:p>
    <w:p w:rsidR="004D7C43" w:rsidRPr="00EE621D" w:rsidRDefault="004D7C43" w:rsidP="004D7C43">
      <w:pPr>
        <w:rPr>
          <w:lang w:val="en-US"/>
        </w:rPr>
      </w:pPr>
      <w:r w:rsidRPr="00AE45CB">
        <w:t>Отсутствуют</w:t>
      </w:r>
    </w:p>
    <w:p w:rsidR="004D7C43" w:rsidRPr="004D7C43" w:rsidRDefault="004D7C43" w:rsidP="00E60D1A">
      <w:pPr>
        <w:rPr>
          <w:highlight w:val="lightGray"/>
          <w:lang w:val="en-US"/>
        </w:rPr>
      </w:pPr>
    </w:p>
    <w:p w:rsidR="00E60D1A" w:rsidRPr="00EE621D" w:rsidRDefault="00E60D1A" w:rsidP="00E60D1A">
      <w:pPr>
        <w:rPr>
          <w:highlight w:val="lightGray"/>
          <w:lang w:val="en-US"/>
        </w:rPr>
      </w:pPr>
    </w:p>
    <w:p w:rsidR="004D7C43" w:rsidRPr="00C71C54" w:rsidRDefault="004D7C43" w:rsidP="00C71C54">
      <w:pPr>
        <w:pStyle w:val="ac"/>
        <w:shd w:val="clear" w:color="auto" w:fill="F2F2F2" w:themeFill="background1" w:themeFillShade="F2"/>
        <w:rPr>
          <w:lang w:val="en-US"/>
        </w:rPr>
      </w:pPr>
      <w:r w:rsidRPr="00C71C54">
        <w:rPr>
          <w:color w:val="0000FF"/>
          <w:lang w:val="en-US"/>
        </w:rPr>
        <w:t>void</w:t>
      </w:r>
      <w:r w:rsidRPr="00C71C54">
        <w:rPr>
          <w:lang w:val="en-US"/>
        </w:rPr>
        <w:t xml:space="preserve"> Merge_sort(ULONGLONG *tmpSize, </w:t>
      </w:r>
      <w:r w:rsidRPr="00C71C54">
        <w:rPr>
          <w:color w:val="0000FF"/>
          <w:lang w:val="en-US"/>
        </w:rPr>
        <w:t>int</w:t>
      </w:r>
      <w:r w:rsidRPr="00C71C54">
        <w:rPr>
          <w:lang w:val="en-US"/>
        </w:rPr>
        <w:t xml:space="preserve"> *filesIndex, </w:t>
      </w:r>
      <w:r w:rsidRPr="00C71C54">
        <w:rPr>
          <w:color w:val="0000FF"/>
          <w:lang w:val="en-US"/>
        </w:rPr>
        <w:t>int</w:t>
      </w:r>
      <w:r w:rsidRPr="00C71C54">
        <w:rPr>
          <w:lang w:val="en-US"/>
        </w:rPr>
        <w:t xml:space="preserve"> ind1, </w:t>
      </w:r>
      <w:r w:rsidRPr="00C71C54">
        <w:rPr>
          <w:color w:val="0000FF"/>
          <w:lang w:val="en-US"/>
        </w:rPr>
        <w:t>int</w:t>
      </w:r>
      <w:r w:rsidRPr="00C71C54">
        <w:rPr>
          <w:lang w:val="en-US"/>
        </w:rPr>
        <w:t xml:space="preserve"> ind2)</w:t>
      </w:r>
    </w:p>
    <w:p w:rsidR="004D7C43" w:rsidRPr="00C71C54" w:rsidRDefault="004D7C43" w:rsidP="004D7C43">
      <w:pPr>
        <w:rPr>
          <w:b/>
          <w:i/>
        </w:rPr>
      </w:pPr>
      <w:r w:rsidRPr="00C71C54">
        <w:rPr>
          <w:b/>
          <w:i/>
        </w:rPr>
        <w:t>Назначение</w:t>
      </w:r>
      <w:r w:rsidR="00C71C54">
        <w:rPr>
          <w:b/>
          <w:i/>
        </w:rPr>
        <w:t>:</w:t>
      </w:r>
    </w:p>
    <w:p w:rsidR="004D7C43" w:rsidRPr="002F6C1D" w:rsidRDefault="004D7C43" w:rsidP="004D7C43">
      <w:r>
        <w:t xml:space="preserve">Сортировка массива размеров файлов </w:t>
      </w:r>
      <w:r w:rsidRPr="00E738E1">
        <w:t xml:space="preserve">сортировкой </w:t>
      </w:r>
      <w:r>
        <w:t>слиянием</w:t>
      </w:r>
      <w:r w:rsidR="00C71C54">
        <w:t>.</w:t>
      </w:r>
    </w:p>
    <w:p w:rsidR="00C71C54" w:rsidRPr="00274845" w:rsidRDefault="00C71C54" w:rsidP="00C71C54">
      <w:pPr>
        <w:rPr>
          <w:b/>
          <w:i/>
        </w:rPr>
      </w:pPr>
      <w:r w:rsidRPr="00274845">
        <w:rPr>
          <w:b/>
          <w:i/>
        </w:rPr>
        <w:t>Входные параметры</w:t>
      </w:r>
      <w:r>
        <w:rPr>
          <w:b/>
          <w:i/>
        </w:rPr>
        <w:t>:</w:t>
      </w:r>
    </w:p>
    <w:p w:rsidR="00C71C54" w:rsidRPr="00E60D1A" w:rsidRDefault="00C71C54" w:rsidP="00C71C54">
      <w:pPr>
        <w:rPr>
          <w:b/>
        </w:rPr>
      </w:pPr>
      <w:r w:rsidRPr="00E60D1A">
        <w:rPr>
          <w:rStyle w:val="ad"/>
          <w:shd w:val="clear" w:color="auto" w:fill="F2F2F2" w:themeFill="background1" w:themeFillShade="F2"/>
        </w:rPr>
        <w:t>* filesIndex</w:t>
      </w:r>
      <w:r w:rsidRPr="00AE45CB">
        <w:t xml:space="preserve"> – </w:t>
      </w:r>
      <w:r>
        <w:t xml:space="preserve">массив индексов </w:t>
      </w:r>
      <w:r w:rsidRPr="00AE45CB">
        <w:t>массива размеров файлов</w:t>
      </w:r>
    </w:p>
    <w:p w:rsidR="00C71C54" w:rsidRDefault="00C71C54" w:rsidP="00C71C54">
      <w:r w:rsidRPr="00E60D1A">
        <w:rPr>
          <w:rStyle w:val="ad"/>
          <w:shd w:val="clear" w:color="auto" w:fill="F2F2F2" w:themeFill="background1" w:themeFillShade="F2"/>
        </w:rPr>
        <w:t>* tmpSize</w:t>
      </w:r>
      <w:r w:rsidRPr="00AE45CB">
        <w:t xml:space="preserve"> – массив размеров файлов</w:t>
      </w:r>
    </w:p>
    <w:p w:rsidR="00C71C54" w:rsidRDefault="00C71C54" w:rsidP="00C71C54">
      <w:r w:rsidRPr="00C71C54">
        <w:rPr>
          <w:rStyle w:val="ad"/>
          <w:shd w:val="clear" w:color="auto" w:fill="F2F2F2" w:themeFill="background1" w:themeFillShade="F2"/>
        </w:rPr>
        <w:t xml:space="preserve">ind1 </w:t>
      </w:r>
      <w:r w:rsidRPr="00AE45CB">
        <w:t xml:space="preserve">– </w:t>
      </w:r>
      <w:r>
        <w:t>индекс первого элемента</w:t>
      </w:r>
    </w:p>
    <w:p w:rsidR="00C71C54" w:rsidRDefault="00C71C54" w:rsidP="00C71C54">
      <w:r w:rsidRPr="00C71C54">
        <w:rPr>
          <w:rStyle w:val="ad"/>
          <w:shd w:val="clear" w:color="auto" w:fill="F2F2F2" w:themeFill="background1" w:themeFillShade="F2"/>
        </w:rPr>
        <w:t xml:space="preserve">mid </w:t>
      </w:r>
      <w:r w:rsidRPr="00E738E1">
        <w:t xml:space="preserve">– </w:t>
      </w:r>
      <w:r>
        <w:t>индекс среднего</w:t>
      </w:r>
    </w:p>
    <w:p w:rsidR="00C71C54" w:rsidRPr="00C71C54" w:rsidRDefault="00C71C54" w:rsidP="00C71C54">
      <w:r w:rsidRPr="00C71C54">
        <w:rPr>
          <w:rStyle w:val="ad"/>
          <w:shd w:val="clear" w:color="auto" w:fill="F2F2F2" w:themeFill="background1" w:themeFillShade="F2"/>
        </w:rPr>
        <w:t>ind2</w:t>
      </w:r>
      <w:r w:rsidRPr="00E738E1">
        <w:t xml:space="preserve"> – </w:t>
      </w:r>
      <w:r>
        <w:t>индекс последнего элемента</w:t>
      </w:r>
    </w:p>
    <w:p w:rsidR="00C71C54" w:rsidRPr="00C71C54" w:rsidRDefault="00C71C54" w:rsidP="00C71C54">
      <w:pPr>
        <w:rPr>
          <w:b/>
          <w:i/>
          <w:lang w:val="en-US"/>
        </w:rPr>
      </w:pPr>
      <w:r w:rsidRPr="00C71C54">
        <w:rPr>
          <w:b/>
          <w:i/>
        </w:rPr>
        <w:t>Выходные</w:t>
      </w:r>
      <w:r w:rsidRPr="00C71C54">
        <w:rPr>
          <w:b/>
          <w:i/>
          <w:lang w:val="en-US"/>
        </w:rPr>
        <w:t xml:space="preserve"> </w:t>
      </w:r>
      <w:r w:rsidRPr="00C71C54">
        <w:rPr>
          <w:b/>
          <w:i/>
        </w:rPr>
        <w:t>параметры</w:t>
      </w:r>
      <w:r w:rsidRPr="00C71C54">
        <w:rPr>
          <w:b/>
          <w:i/>
          <w:lang w:val="en-US"/>
        </w:rPr>
        <w:t>:</w:t>
      </w:r>
    </w:p>
    <w:p w:rsidR="00C71C54" w:rsidRPr="00EE621D" w:rsidRDefault="00C71C54" w:rsidP="00C71C54">
      <w:pPr>
        <w:rPr>
          <w:lang w:val="en-US"/>
        </w:rPr>
      </w:pPr>
      <w:r w:rsidRPr="00AE45CB">
        <w:t>Отсутствуют</w:t>
      </w:r>
    </w:p>
    <w:p w:rsidR="00C71C54" w:rsidRPr="004D7C43" w:rsidRDefault="00C71C54" w:rsidP="00C71C54">
      <w:pPr>
        <w:rPr>
          <w:highlight w:val="lightGray"/>
          <w:lang w:val="en-US"/>
        </w:rPr>
      </w:pPr>
    </w:p>
    <w:p w:rsidR="004D7C43" w:rsidRPr="00EE621D" w:rsidRDefault="004D7C43" w:rsidP="00E60D1A">
      <w:pPr>
        <w:rPr>
          <w:highlight w:val="lightGray"/>
          <w:lang w:val="en-US"/>
        </w:rPr>
      </w:pPr>
    </w:p>
    <w:p w:rsidR="004D7C43" w:rsidRPr="00A723A4" w:rsidRDefault="004D7C43" w:rsidP="00A723A4">
      <w:pPr>
        <w:pStyle w:val="ac"/>
        <w:shd w:val="clear" w:color="auto" w:fill="F2F2F2" w:themeFill="background1" w:themeFillShade="F2"/>
        <w:rPr>
          <w:lang w:val="en-US"/>
        </w:rPr>
      </w:pPr>
      <w:r w:rsidRPr="00A723A4">
        <w:rPr>
          <w:color w:val="0000FF"/>
          <w:lang w:val="en-US"/>
        </w:rPr>
        <w:t>void</w:t>
      </w:r>
      <w:r w:rsidRPr="00A723A4">
        <w:rPr>
          <w:lang w:val="en-US"/>
        </w:rPr>
        <w:t xml:space="preserve"> Quicksplit(</w:t>
      </w:r>
      <w:r w:rsidRPr="00A723A4">
        <w:rPr>
          <w:color w:val="0000FF"/>
          <w:lang w:val="en-US"/>
        </w:rPr>
        <w:t>int</w:t>
      </w:r>
      <w:r w:rsidRPr="00A723A4">
        <w:rPr>
          <w:lang w:val="en-US"/>
        </w:rPr>
        <w:t xml:space="preserve"> *filesIndex, ULONGLONG *tmpSize, </w:t>
      </w:r>
      <w:r w:rsidRPr="00A723A4">
        <w:rPr>
          <w:color w:val="0000FF"/>
          <w:lang w:val="en-US"/>
        </w:rPr>
        <w:t>int</w:t>
      </w:r>
      <w:r w:rsidRPr="00A723A4">
        <w:rPr>
          <w:lang w:val="en-US"/>
        </w:rPr>
        <w:t xml:space="preserve"> *i, </w:t>
      </w:r>
      <w:r w:rsidRPr="00A723A4">
        <w:rPr>
          <w:color w:val="0000FF"/>
          <w:lang w:val="en-US"/>
        </w:rPr>
        <w:t>int</w:t>
      </w:r>
      <w:r w:rsidRPr="00A723A4">
        <w:rPr>
          <w:lang w:val="en-US"/>
        </w:rPr>
        <w:t xml:space="preserve"> *j, ULONGLONG opora)</w:t>
      </w:r>
    </w:p>
    <w:p w:rsidR="004D7C43" w:rsidRDefault="004D7C43" w:rsidP="004D7C43">
      <w:pPr>
        <w:rPr>
          <w:u w:val="single"/>
        </w:rPr>
      </w:pPr>
      <w:r w:rsidRPr="00AE45CB">
        <w:rPr>
          <w:u w:val="single"/>
        </w:rPr>
        <w:t>Назначение</w:t>
      </w:r>
    </w:p>
    <w:p w:rsidR="00A723A4" w:rsidRDefault="00A723A4" w:rsidP="00A723A4">
      <w:pPr>
        <w:rPr>
          <w:b/>
          <w:i/>
        </w:rPr>
      </w:pPr>
      <w:r w:rsidRPr="00C71C54">
        <w:rPr>
          <w:b/>
          <w:i/>
        </w:rPr>
        <w:t>Назначение</w:t>
      </w:r>
      <w:r>
        <w:rPr>
          <w:b/>
          <w:i/>
        </w:rPr>
        <w:t>:</w:t>
      </w:r>
    </w:p>
    <w:p w:rsidR="00A723A4" w:rsidRPr="00A723A4" w:rsidRDefault="00A723A4" w:rsidP="00A723A4">
      <w:r w:rsidRPr="00E738E1">
        <w:lastRenderedPageBreak/>
        <w:t>Функция необходимая для быстрой сортировки</w:t>
      </w:r>
      <w:r>
        <w:t xml:space="preserve">. </w:t>
      </w:r>
      <w:r w:rsidRPr="00E738E1">
        <w:t xml:space="preserve">Все </w:t>
      </w:r>
      <w:r>
        <w:t xml:space="preserve">элементы, </w:t>
      </w:r>
      <w:r w:rsidRPr="00E738E1">
        <w:t>меньшие</w:t>
      </w:r>
      <w:r>
        <w:t xml:space="preserve"> опорного,перемещаются</w:t>
      </w:r>
      <w:r w:rsidRPr="00E738E1">
        <w:t xml:space="preserve"> влево от него, большие – вправо</w:t>
      </w:r>
      <w:r>
        <w:t>.</w:t>
      </w:r>
    </w:p>
    <w:p w:rsidR="00A723A4" w:rsidRPr="00274845" w:rsidRDefault="00A723A4" w:rsidP="00A723A4">
      <w:pPr>
        <w:rPr>
          <w:b/>
          <w:i/>
        </w:rPr>
      </w:pPr>
      <w:r w:rsidRPr="00274845">
        <w:rPr>
          <w:b/>
          <w:i/>
        </w:rPr>
        <w:t>Входные параметры</w:t>
      </w:r>
      <w:r>
        <w:rPr>
          <w:b/>
          <w:i/>
        </w:rPr>
        <w:t>:</w:t>
      </w:r>
    </w:p>
    <w:p w:rsidR="00A723A4" w:rsidRPr="00E60D1A" w:rsidRDefault="00A723A4" w:rsidP="00A723A4">
      <w:pPr>
        <w:rPr>
          <w:b/>
        </w:rPr>
      </w:pPr>
      <w:r w:rsidRPr="00E60D1A">
        <w:rPr>
          <w:rStyle w:val="ad"/>
          <w:shd w:val="clear" w:color="auto" w:fill="F2F2F2" w:themeFill="background1" w:themeFillShade="F2"/>
        </w:rPr>
        <w:t>* filesIndex</w:t>
      </w:r>
      <w:r w:rsidRPr="00AE45CB">
        <w:t xml:space="preserve"> – </w:t>
      </w:r>
      <w:r>
        <w:t xml:space="preserve">массив индексов </w:t>
      </w:r>
      <w:r w:rsidRPr="00AE45CB">
        <w:t>массива размеров файлов</w:t>
      </w:r>
    </w:p>
    <w:p w:rsidR="00A723A4" w:rsidRDefault="00A723A4" w:rsidP="00A723A4">
      <w:r w:rsidRPr="00E60D1A">
        <w:rPr>
          <w:rStyle w:val="ad"/>
          <w:shd w:val="clear" w:color="auto" w:fill="F2F2F2" w:themeFill="background1" w:themeFillShade="F2"/>
        </w:rPr>
        <w:t>* tmpSize</w:t>
      </w:r>
      <w:r w:rsidRPr="00AE45CB">
        <w:t xml:space="preserve"> – массив размеров файлов</w:t>
      </w:r>
    </w:p>
    <w:p w:rsidR="00A723A4" w:rsidRPr="000809C4" w:rsidRDefault="000809C4" w:rsidP="00A723A4">
      <w:pPr>
        <w:rPr>
          <w:rStyle w:val="ad"/>
          <w:shd w:val="clear" w:color="auto" w:fill="F2F2F2" w:themeFill="background1" w:themeFillShade="F2"/>
        </w:rPr>
      </w:pPr>
      <w:r w:rsidRPr="000809C4">
        <w:rPr>
          <w:rStyle w:val="ad"/>
          <w:shd w:val="clear" w:color="auto" w:fill="F2F2F2" w:themeFill="background1" w:themeFillShade="F2"/>
        </w:rPr>
        <w:t>*</w:t>
      </w:r>
      <w:r>
        <w:rPr>
          <w:rStyle w:val="ad"/>
          <w:shd w:val="clear" w:color="auto" w:fill="F2F2F2" w:themeFill="background1" w:themeFillShade="F2"/>
          <w:lang w:val="en-US"/>
        </w:rPr>
        <w:t>i</w:t>
      </w:r>
      <w:r w:rsidRPr="000809C4">
        <w:rPr>
          <w:rStyle w:val="ad"/>
          <w:shd w:val="clear" w:color="auto" w:fill="F2F2F2" w:themeFill="background1" w:themeFillShade="F2"/>
        </w:rPr>
        <w:t xml:space="preserve"> </w:t>
      </w:r>
      <w:r w:rsidRPr="00AE45CB">
        <w:t xml:space="preserve">– </w:t>
      </w:r>
      <w:r>
        <w:t>адрес первого индекса</w:t>
      </w:r>
    </w:p>
    <w:p w:rsidR="000809C4" w:rsidRPr="00AB3D58" w:rsidRDefault="000809C4" w:rsidP="000809C4">
      <w:pPr>
        <w:rPr>
          <w:rStyle w:val="ad"/>
          <w:rFonts w:ascii="Times New Roman" w:hAnsi="Times New Roman"/>
        </w:rPr>
      </w:pPr>
      <w:r w:rsidRPr="000809C4">
        <w:rPr>
          <w:rStyle w:val="ad"/>
          <w:shd w:val="clear" w:color="auto" w:fill="F2F2F2" w:themeFill="background1" w:themeFillShade="F2"/>
        </w:rPr>
        <w:t>*</w:t>
      </w:r>
      <w:r>
        <w:rPr>
          <w:rStyle w:val="ad"/>
          <w:shd w:val="clear" w:color="auto" w:fill="F2F2F2" w:themeFill="background1" w:themeFillShade="F2"/>
          <w:lang w:val="en-US"/>
        </w:rPr>
        <w:t>j</w:t>
      </w:r>
      <w:r w:rsidRPr="000809C4">
        <w:rPr>
          <w:rStyle w:val="ad"/>
          <w:shd w:val="clear" w:color="auto" w:fill="F2F2F2" w:themeFill="background1" w:themeFillShade="F2"/>
        </w:rPr>
        <w:t xml:space="preserve"> </w:t>
      </w:r>
      <w:r w:rsidRPr="00E738E1">
        <w:t xml:space="preserve">– </w:t>
      </w:r>
      <w:r>
        <w:t>адрес второго индекса</w:t>
      </w:r>
    </w:p>
    <w:p w:rsidR="000809C4" w:rsidRPr="000809C4" w:rsidRDefault="000809C4" w:rsidP="00A723A4">
      <w:pPr>
        <w:rPr>
          <w:rStyle w:val="ad"/>
          <w:shd w:val="clear" w:color="auto" w:fill="F2F2F2" w:themeFill="background1" w:themeFillShade="F2"/>
        </w:rPr>
      </w:pPr>
      <w:r>
        <w:rPr>
          <w:rStyle w:val="ad"/>
          <w:shd w:val="clear" w:color="auto" w:fill="F2F2F2" w:themeFill="background1" w:themeFillShade="F2"/>
          <w:lang w:val="en-US"/>
        </w:rPr>
        <w:t>opora</w:t>
      </w:r>
      <w:r w:rsidRPr="00E738E1">
        <w:t xml:space="preserve">– </w:t>
      </w:r>
      <w:r>
        <w:t>опорный элемент</w:t>
      </w:r>
    </w:p>
    <w:p w:rsidR="00A723A4" w:rsidRPr="00AB3D58" w:rsidRDefault="00A723A4" w:rsidP="00A723A4">
      <w:pPr>
        <w:rPr>
          <w:b/>
          <w:i/>
          <w:lang w:val="en-US"/>
        </w:rPr>
      </w:pPr>
      <w:r w:rsidRPr="00C71C54">
        <w:rPr>
          <w:b/>
          <w:i/>
        </w:rPr>
        <w:t>Выходные</w:t>
      </w:r>
      <w:r w:rsidRPr="00AB3D58">
        <w:rPr>
          <w:b/>
          <w:i/>
          <w:lang w:val="en-US"/>
        </w:rPr>
        <w:t xml:space="preserve"> </w:t>
      </w:r>
      <w:r w:rsidRPr="00C71C54">
        <w:rPr>
          <w:b/>
          <w:i/>
        </w:rPr>
        <w:t>параметры</w:t>
      </w:r>
      <w:r w:rsidRPr="00AB3D58">
        <w:rPr>
          <w:b/>
          <w:i/>
          <w:lang w:val="en-US"/>
        </w:rPr>
        <w:t>:</w:t>
      </w:r>
    </w:p>
    <w:p w:rsidR="00A723A4" w:rsidRPr="00AB3D58" w:rsidRDefault="00A723A4" w:rsidP="00A723A4">
      <w:pPr>
        <w:rPr>
          <w:lang w:val="en-US"/>
        </w:rPr>
      </w:pPr>
      <w:r w:rsidRPr="00AE45CB">
        <w:t>Отсутствуют</w:t>
      </w:r>
    </w:p>
    <w:p w:rsidR="004D7C43" w:rsidRPr="000809C4" w:rsidRDefault="004D7C43" w:rsidP="000809C4">
      <w:pPr>
        <w:ind w:firstLine="0"/>
        <w:rPr>
          <w:highlight w:val="lightGray"/>
          <w:lang w:val="en-US"/>
        </w:rPr>
      </w:pPr>
    </w:p>
    <w:p w:rsidR="004D7C43" w:rsidRPr="004D7C43" w:rsidRDefault="004D7C43" w:rsidP="000809C4">
      <w:pPr>
        <w:pStyle w:val="ac"/>
        <w:shd w:val="clear" w:color="auto" w:fill="F2F2F2" w:themeFill="background1" w:themeFillShade="F2"/>
        <w:rPr>
          <w:u w:val="single"/>
          <w:lang w:val="en-US"/>
        </w:rPr>
      </w:pPr>
      <w:r w:rsidRPr="000809C4">
        <w:rPr>
          <w:color w:val="0000FF"/>
          <w:lang w:val="en-US"/>
        </w:rPr>
        <w:t>void</w:t>
      </w:r>
      <w:r w:rsidRPr="000809C4">
        <w:rPr>
          <w:lang w:val="en-US"/>
        </w:rPr>
        <w:t xml:space="preserve"> Quick_sort(ULONGLONG *tmpSize, </w:t>
      </w:r>
      <w:r w:rsidRPr="000809C4">
        <w:rPr>
          <w:color w:val="0000FF"/>
          <w:lang w:val="en-US"/>
        </w:rPr>
        <w:t>int</w:t>
      </w:r>
      <w:r w:rsidRPr="000809C4">
        <w:rPr>
          <w:lang w:val="en-US"/>
        </w:rPr>
        <w:t xml:space="preserve"> *filesIndex, </w:t>
      </w:r>
      <w:r w:rsidRPr="000809C4">
        <w:rPr>
          <w:color w:val="0000FF"/>
          <w:lang w:val="en-US"/>
        </w:rPr>
        <w:t>int</w:t>
      </w:r>
      <w:r w:rsidRPr="000809C4">
        <w:rPr>
          <w:lang w:val="en-US"/>
        </w:rPr>
        <w:t xml:space="preserve"> ind1, </w:t>
      </w:r>
      <w:r w:rsidRPr="000809C4">
        <w:rPr>
          <w:color w:val="0000FF"/>
          <w:lang w:val="en-US"/>
        </w:rPr>
        <w:t>int</w:t>
      </w:r>
      <w:r w:rsidRPr="000809C4">
        <w:rPr>
          <w:lang w:val="en-US"/>
        </w:rPr>
        <w:t xml:space="preserve"> ind2)</w:t>
      </w:r>
    </w:p>
    <w:p w:rsidR="004D7C43" w:rsidRPr="000809C4" w:rsidRDefault="004D7C43" w:rsidP="004D7C43">
      <w:pPr>
        <w:rPr>
          <w:b/>
          <w:i/>
        </w:rPr>
      </w:pPr>
      <w:r w:rsidRPr="000809C4">
        <w:rPr>
          <w:b/>
          <w:i/>
        </w:rPr>
        <w:t>Назначение</w:t>
      </w:r>
      <w:r w:rsidR="000809C4" w:rsidRPr="000809C4">
        <w:rPr>
          <w:b/>
          <w:i/>
        </w:rPr>
        <w:t>:</w:t>
      </w:r>
    </w:p>
    <w:p w:rsidR="00A723A4" w:rsidRDefault="004D7C43" w:rsidP="004D7C43">
      <w:r>
        <w:t xml:space="preserve">Сортировка </w:t>
      </w:r>
      <w:r w:rsidRPr="00E738E1">
        <w:t xml:space="preserve">массива размеров файлов </w:t>
      </w:r>
      <w:r>
        <w:t xml:space="preserve">быстрой </w:t>
      </w:r>
      <w:r w:rsidRPr="00E738E1">
        <w:t xml:space="preserve">сортировкой </w:t>
      </w:r>
    </w:p>
    <w:p w:rsidR="004D7C43" w:rsidRPr="000809C4" w:rsidRDefault="004D7C43" w:rsidP="004D7C43">
      <w:pPr>
        <w:rPr>
          <w:b/>
          <w:i/>
        </w:rPr>
      </w:pPr>
      <w:r w:rsidRPr="000809C4">
        <w:rPr>
          <w:b/>
          <w:i/>
        </w:rPr>
        <w:t>Входные параметры</w:t>
      </w:r>
      <w:r w:rsidR="000809C4" w:rsidRPr="000809C4">
        <w:rPr>
          <w:b/>
          <w:i/>
        </w:rPr>
        <w:t>:</w:t>
      </w:r>
    </w:p>
    <w:p w:rsidR="000809C4" w:rsidRPr="00E60D1A" w:rsidRDefault="000809C4" w:rsidP="000809C4">
      <w:pPr>
        <w:rPr>
          <w:b/>
        </w:rPr>
      </w:pPr>
      <w:r w:rsidRPr="00E60D1A">
        <w:rPr>
          <w:rStyle w:val="ad"/>
          <w:shd w:val="clear" w:color="auto" w:fill="F2F2F2" w:themeFill="background1" w:themeFillShade="F2"/>
        </w:rPr>
        <w:t>* filesIndex</w:t>
      </w:r>
      <w:r w:rsidRPr="00AE45CB">
        <w:t xml:space="preserve"> – </w:t>
      </w:r>
      <w:r>
        <w:t xml:space="preserve">массив индексов </w:t>
      </w:r>
      <w:r w:rsidRPr="00AE45CB">
        <w:t>массива размеров файлов</w:t>
      </w:r>
    </w:p>
    <w:p w:rsidR="000809C4" w:rsidRPr="00AB3D58" w:rsidRDefault="000809C4" w:rsidP="000809C4">
      <w:r w:rsidRPr="00E60D1A">
        <w:rPr>
          <w:rStyle w:val="ad"/>
          <w:shd w:val="clear" w:color="auto" w:fill="F2F2F2" w:themeFill="background1" w:themeFillShade="F2"/>
        </w:rPr>
        <w:t>* tmpSize</w:t>
      </w:r>
      <w:r w:rsidRPr="00AE45CB">
        <w:t xml:space="preserve"> – массив размеров файлов</w:t>
      </w:r>
    </w:p>
    <w:p w:rsidR="004D7C43" w:rsidRDefault="000809C4" w:rsidP="004D7C43">
      <w:r w:rsidRPr="000809C4">
        <w:rPr>
          <w:rStyle w:val="ad"/>
          <w:shd w:val="clear" w:color="auto" w:fill="F2F2F2" w:themeFill="background1" w:themeFillShade="F2"/>
        </w:rPr>
        <w:t>ind</w:t>
      </w:r>
      <w:r w:rsidR="004D7C43" w:rsidRPr="000809C4">
        <w:rPr>
          <w:rStyle w:val="ad"/>
          <w:shd w:val="clear" w:color="auto" w:fill="F2F2F2" w:themeFill="background1" w:themeFillShade="F2"/>
        </w:rPr>
        <w:t>1</w:t>
      </w:r>
      <w:r w:rsidR="004D7C43" w:rsidRPr="00AE45CB">
        <w:t xml:space="preserve"> –</w:t>
      </w:r>
      <w:r w:rsidR="004D7C43">
        <w:t xml:space="preserve"> индекс первого элемента</w:t>
      </w:r>
    </w:p>
    <w:p w:rsidR="004D7C43" w:rsidRDefault="000809C4" w:rsidP="004D7C43">
      <w:r w:rsidRPr="000809C4">
        <w:rPr>
          <w:rStyle w:val="ad"/>
          <w:shd w:val="clear" w:color="auto" w:fill="F2F2F2" w:themeFill="background1" w:themeFillShade="F2"/>
        </w:rPr>
        <w:t>ind</w:t>
      </w:r>
      <w:r w:rsidR="004D7C43" w:rsidRPr="000809C4">
        <w:rPr>
          <w:rStyle w:val="ad"/>
          <w:shd w:val="clear" w:color="auto" w:fill="F2F2F2" w:themeFill="background1" w:themeFillShade="F2"/>
        </w:rPr>
        <w:t xml:space="preserve">2 </w:t>
      </w:r>
      <w:r w:rsidR="004D7C43" w:rsidRPr="00E738E1">
        <w:t>–</w:t>
      </w:r>
      <w:r w:rsidR="004D7C43">
        <w:t xml:space="preserve"> индекс последнего элемента</w:t>
      </w:r>
    </w:p>
    <w:p w:rsidR="004D7C43" w:rsidRPr="000809C4" w:rsidRDefault="004D7C43" w:rsidP="004D7C43">
      <w:r w:rsidRPr="000809C4">
        <w:rPr>
          <w:b/>
          <w:i/>
        </w:rPr>
        <w:t>Выходные параметры</w:t>
      </w:r>
      <w:r w:rsidR="000809C4" w:rsidRPr="00AB3D58">
        <w:t>:</w:t>
      </w:r>
      <w:r w:rsidRPr="000809C4">
        <w:t xml:space="preserve"> </w:t>
      </w:r>
    </w:p>
    <w:p w:rsidR="004D7C43" w:rsidRPr="00AB3D58" w:rsidRDefault="004D7C43" w:rsidP="004D7C43">
      <w:r w:rsidRPr="00AE45CB">
        <w:t>Отсутствуют</w:t>
      </w:r>
    </w:p>
    <w:p w:rsidR="004D7C43" w:rsidRPr="00AB3D58" w:rsidRDefault="004D7C43" w:rsidP="00E60D1A">
      <w:pPr>
        <w:rPr>
          <w:highlight w:val="lightGray"/>
        </w:rPr>
      </w:pPr>
    </w:p>
    <w:p w:rsidR="004D7C43" w:rsidRPr="00AB3D58" w:rsidRDefault="004D7C43" w:rsidP="00E60D1A">
      <w:pPr>
        <w:rPr>
          <w:highlight w:val="lightGray"/>
        </w:rPr>
      </w:pPr>
    </w:p>
    <w:p w:rsidR="00B24FF0" w:rsidRPr="000809C4" w:rsidRDefault="000809C4" w:rsidP="000809C4">
      <w:pPr>
        <w:pStyle w:val="ac"/>
        <w:shd w:val="clear" w:color="auto" w:fill="F2F2F2" w:themeFill="background1" w:themeFillShade="F2"/>
      </w:pPr>
      <w:r>
        <w:rPr>
          <w:lang w:val="en-US"/>
        </w:rPr>
        <w:t>v</w:t>
      </w:r>
      <w:r w:rsidR="00B24FF0" w:rsidRPr="000809C4">
        <w:t>oid</w:t>
      </w:r>
      <w:r w:rsidRPr="000809C4">
        <w:t xml:space="preserve"> </w:t>
      </w:r>
      <w:r w:rsidR="003E1F90" w:rsidRPr="000809C4">
        <w:t>main</w:t>
      </w:r>
      <w:r w:rsidR="00B24FF0" w:rsidRPr="000809C4">
        <w:t>()</w:t>
      </w:r>
    </w:p>
    <w:p w:rsidR="00B24FF0" w:rsidRPr="00B24FF0" w:rsidRDefault="00B24FF0" w:rsidP="00B24FF0">
      <w:r w:rsidRPr="000809C4">
        <w:rPr>
          <w:b/>
          <w:i/>
        </w:rPr>
        <w:t>Назначение:</w:t>
      </w:r>
      <w:r w:rsidR="000809C4" w:rsidRPr="000809C4">
        <w:rPr>
          <w:b/>
        </w:rPr>
        <w:t xml:space="preserve"> </w:t>
      </w:r>
      <w:r w:rsidR="00D73A3A">
        <w:t>основная функция (точка входа).</w:t>
      </w:r>
    </w:p>
    <w:p w:rsidR="00B24FF0" w:rsidRPr="00131687" w:rsidRDefault="00B24FF0" w:rsidP="003E1F90">
      <w:r w:rsidRPr="000809C4">
        <w:rPr>
          <w:b/>
          <w:i/>
        </w:rPr>
        <w:t>Входные параметры:</w:t>
      </w:r>
      <w:r w:rsidR="003E1F90">
        <w:t xml:space="preserve"> отсутствуют</w:t>
      </w:r>
      <w:r w:rsidR="00D73A3A">
        <w:t>.</w:t>
      </w:r>
    </w:p>
    <w:p w:rsidR="00496B36" w:rsidRDefault="00496B36" w:rsidP="00496B36">
      <w:r>
        <w:br w:type="page"/>
      </w:r>
    </w:p>
    <w:p w:rsidR="00496B36" w:rsidRDefault="00496B36" w:rsidP="00EE621D">
      <w:pPr>
        <w:pStyle w:val="1"/>
        <w:numPr>
          <w:ilvl w:val="0"/>
          <w:numId w:val="0"/>
        </w:numPr>
        <w:ind w:left="1418" w:hanging="709"/>
        <w:jc w:val="center"/>
      </w:pPr>
      <w:bookmarkStart w:id="36" w:name="_Toc533250678"/>
      <w:bookmarkStart w:id="37" w:name="_Toc533625491"/>
      <w:r>
        <w:lastRenderedPageBreak/>
        <w:t>Заключение</w:t>
      </w:r>
      <w:bookmarkEnd w:id="36"/>
      <w:r w:rsidR="00EE621D">
        <w:t>:</w:t>
      </w:r>
      <w:bookmarkEnd w:id="37"/>
    </w:p>
    <w:p w:rsidR="00E10CF1" w:rsidRDefault="001B7A0A" w:rsidP="00496B36">
      <w:r>
        <w:t>Был разработан прототип файлового менеджера который выполняет сортировку файлов в директории с помощью 6 сортировок: Сортировка выбором, Сортировка вставками, Пузырьковая сортировка, Сортировка подсчетом, Сортировка слиянием и Быстрая сортировка. В</w:t>
      </w:r>
      <w:r w:rsidR="00283D80">
        <w:t>о время</w:t>
      </w:r>
      <w:r>
        <w:t xml:space="preserve"> </w:t>
      </w:r>
      <w:r w:rsidR="00283D80">
        <w:t xml:space="preserve">использования </w:t>
      </w:r>
      <w:r w:rsidR="000B1184">
        <w:t xml:space="preserve">программы </w:t>
      </w:r>
      <w:r w:rsidR="00283D80">
        <w:t>легко заметить</w:t>
      </w:r>
      <w:r w:rsidR="000B1184">
        <w:t xml:space="preserve">, что время реализации и </w:t>
      </w:r>
      <w:r w:rsidR="00327FBF">
        <w:t xml:space="preserve">объем использования памяти </w:t>
      </w:r>
      <w:r w:rsidR="00283D80">
        <w:t xml:space="preserve">для каждой </w:t>
      </w:r>
      <w:r w:rsidR="00327FBF">
        <w:t>сортиров</w:t>
      </w:r>
      <w:r w:rsidR="00283D80">
        <w:t xml:space="preserve">ки </w:t>
      </w:r>
      <w:r w:rsidR="00327FBF">
        <w:t xml:space="preserve"> различна.</w:t>
      </w:r>
      <w:r w:rsidR="00283D80">
        <w:t xml:space="preserve"> Следующие таблицы показывают эффективность каждого метода.</w:t>
      </w:r>
    </w:p>
    <w:p w:rsidR="000B1184" w:rsidRPr="001B7A0A" w:rsidRDefault="000B1184" w:rsidP="00496B36"/>
    <w:p w:rsidR="00EF162D" w:rsidRPr="00496B36" w:rsidRDefault="00E10CF1" w:rsidP="000B1184">
      <w:pPr>
        <w:pStyle w:val="a0"/>
        <w:ind w:left="1418" w:firstLine="0"/>
        <w:jc w:val="left"/>
      </w:pPr>
      <w:bookmarkStart w:id="38" w:name="_Ref533203345"/>
      <w:r>
        <w:t>Сложность методов сортировки</w:t>
      </w:r>
      <w:bookmarkEnd w:id="38"/>
      <w:r w:rsidR="0019332F">
        <w:rPr>
          <w:vertAlign w:val="superscript"/>
          <w:lang w:val="en-US"/>
        </w:rPr>
        <w:t>[</w:t>
      </w:r>
      <w:r w:rsidR="0019332F">
        <w:rPr>
          <w:vertAlign w:val="superscript"/>
          <w:lang w:val="en-US"/>
        </w:rPr>
        <w:fldChar w:fldCharType="begin"/>
      </w:r>
      <w:r w:rsidR="0019332F">
        <w:rPr>
          <w:vertAlign w:val="superscript"/>
          <w:lang w:val="en-US"/>
        </w:rPr>
        <w:instrText xml:space="preserve"> REF _Ref533631738 \r \h </w:instrText>
      </w:r>
      <w:r w:rsidR="0019332F">
        <w:rPr>
          <w:vertAlign w:val="superscript"/>
          <w:lang w:val="en-US"/>
        </w:rPr>
      </w:r>
      <w:r w:rsidR="0019332F">
        <w:rPr>
          <w:vertAlign w:val="superscript"/>
          <w:lang w:val="en-US"/>
        </w:rPr>
        <w:fldChar w:fldCharType="separate"/>
      </w:r>
      <w:r w:rsidR="0019332F">
        <w:rPr>
          <w:vertAlign w:val="superscript"/>
          <w:lang w:val="en-US"/>
        </w:rPr>
        <w:t>8</w:t>
      </w:r>
      <w:r w:rsidR="0019332F">
        <w:rPr>
          <w:vertAlign w:val="superscript"/>
          <w:lang w:val="en-US"/>
        </w:rPr>
        <w:fldChar w:fldCharType="end"/>
      </w:r>
      <w:r w:rsidR="0019332F">
        <w:rPr>
          <w:vertAlign w:val="superscript"/>
          <w:lang w:val="en-US"/>
        </w:rPr>
        <w:t>]</w:t>
      </w:r>
    </w:p>
    <w:tbl>
      <w:tblPr>
        <w:tblStyle w:val="aff0"/>
        <w:tblW w:w="0" w:type="auto"/>
        <w:tblCellMar>
          <w:top w:w="28" w:type="dxa"/>
          <w:bottom w:w="28" w:type="dxa"/>
        </w:tblCellMar>
        <w:tblLook w:val="04A0"/>
      </w:tblPr>
      <w:tblGrid>
        <w:gridCol w:w="2914"/>
        <w:gridCol w:w="2493"/>
        <w:gridCol w:w="2881"/>
        <w:gridCol w:w="2728"/>
      </w:tblGrid>
      <w:tr w:rsidR="00327FBF" w:rsidTr="00283D80">
        <w:tc>
          <w:tcPr>
            <w:tcW w:w="2914" w:type="dxa"/>
            <w:vMerge w:val="restart"/>
            <w:vAlign w:val="center"/>
          </w:tcPr>
          <w:p w:rsidR="00327FBF" w:rsidRDefault="00327FBF" w:rsidP="002A1450">
            <w:pPr>
              <w:pStyle w:val="aff2"/>
              <w:jc w:val="center"/>
            </w:pPr>
            <w:r>
              <w:t>Методы сортировки</w:t>
            </w:r>
          </w:p>
        </w:tc>
        <w:tc>
          <w:tcPr>
            <w:tcW w:w="8102" w:type="dxa"/>
            <w:gridSpan w:val="3"/>
          </w:tcPr>
          <w:p w:rsidR="00327FBF" w:rsidRDefault="00327FBF" w:rsidP="002A1450">
            <w:pPr>
              <w:pStyle w:val="aff2"/>
              <w:jc w:val="center"/>
            </w:pPr>
            <w:r>
              <w:t>Средняя сложность алгоритма</w:t>
            </w:r>
          </w:p>
        </w:tc>
      </w:tr>
      <w:tr w:rsidR="00327FBF" w:rsidTr="00327FBF">
        <w:tc>
          <w:tcPr>
            <w:tcW w:w="2914" w:type="dxa"/>
            <w:vMerge/>
            <w:vAlign w:val="center"/>
          </w:tcPr>
          <w:p w:rsidR="00327FBF" w:rsidRDefault="00327FBF" w:rsidP="002A1450">
            <w:pPr>
              <w:pStyle w:val="aff2"/>
              <w:jc w:val="center"/>
            </w:pPr>
          </w:p>
        </w:tc>
        <w:tc>
          <w:tcPr>
            <w:tcW w:w="2493" w:type="dxa"/>
          </w:tcPr>
          <w:p w:rsidR="00327FBF" w:rsidRPr="00327FBF" w:rsidRDefault="00327FBF" w:rsidP="002A1450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T(max)</w:t>
            </w:r>
          </w:p>
        </w:tc>
        <w:tc>
          <w:tcPr>
            <w:tcW w:w="2881" w:type="dxa"/>
            <w:vAlign w:val="center"/>
          </w:tcPr>
          <w:p w:rsidR="00327FBF" w:rsidRPr="00327FBF" w:rsidRDefault="00327FBF" w:rsidP="002A1450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T(min)</w:t>
            </w:r>
          </w:p>
        </w:tc>
        <w:tc>
          <w:tcPr>
            <w:tcW w:w="2728" w:type="dxa"/>
            <w:vAlign w:val="center"/>
          </w:tcPr>
          <w:p w:rsidR="00327FBF" w:rsidRPr="00327FBF" w:rsidRDefault="00327FBF" w:rsidP="002A1450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V(max)</w:t>
            </w:r>
          </w:p>
        </w:tc>
      </w:tr>
      <w:tr w:rsidR="00327FBF" w:rsidTr="00327FBF">
        <w:tc>
          <w:tcPr>
            <w:tcW w:w="2914" w:type="dxa"/>
            <w:vAlign w:val="center"/>
          </w:tcPr>
          <w:p w:rsidR="00327FBF" w:rsidRDefault="00327FBF" w:rsidP="002A1450">
            <w:pPr>
              <w:pStyle w:val="aff2"/>
              <w:jc w:val="center"/>
            </w:pPr>
            <w:r>
              <w:t>Сортировка выбором</w:t>
            </w:r>
          </w:p>
        </w:tc>
        <w:tc>
          <w:tcPr>
            <w:tcW w:w="2493" w:type="dxa"/>
          </w:tcPr>
          <w:p w:rsidR="00327FBF" w:rsidRDefault="00327FBF" w:rsidP="002A1450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O(n</w:t>
            </w:r>
            <w:r w:rsidRPr="001C6CB7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  <w:tc>
          <w:tcPr>
            <w:tcW w:w="2881" w:type="dxa"/>
            <w:vAlign w:val="center"/>
          </w:tcPr>
          <w:p w:rsidR="00327FBF" w:rsidRDefault="00327FBF" w:rsidP="002A1450">
            <w:pPr>
              <w:pStyle w:val="aff2"/>
              <w:jc w:val="center"/>
            </w:pPr>
            <w:r>
              <w:rPr>
                <w:lang w:val="en-US"/>
              </w:rPr>
              <w:t>O(n</w:t>
            </w:r>
            <w:r w:rsidRPr="001C6CB7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  <w:tc>
          <w:tcPr>
            <w:tcW w:w="2728" w:type="dxa"/>
            <w:vAlign w:val="center"/>
          </w:tcPr>
          <w:p w:rsidR="00327FBF" w:rsidRPr="001C6CB7" w:rsidRDefault="00327FBF" w:rsidP="002A1450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O(1)</w:t>
            </w:r>
          </w:p>
        </w:tc>
      </w:tr>
      <w:tr w:rsidR="00327FBF" w:rsidTr="00327FBF">
        <w:tc>
          <w:tcPr>
            <w:tcW w:w="2914" w:type="dxa"/>
            <w:vAlign w:val="center"/>
          </w:tcPr>
          <w:p w:rsidR="00327FBF" w:rsidRDefault="00327FBF" w:rsidP="00327FBF">
            <w:pPr>
              <w:pStyle w:val="aff2"/>
              <w:jc w:val="center"/>
            </w:pPr>
            <w:r>
              <w:t>Сортировка вставками</w:t>
            </w:r>
          </w:p>
        </w:tc>
        <w:tc>
          <w:tcPr>
            <w:tcW w:w="2493" w:type="dxa"/>
          </w:tcPr>
          <w:p w:rsidR="00327FBF" w:rsidRDefault="00327FBF" w:rsidP="002A1450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O(n</w:t>
            </w:r>
            <w:r w:rsidRPr="001C6CB7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  <w:tc>
          <w:tcPr>
            <w:tcW w:w="2881" w:type="dxa"/>
            <w:vAlign w:val="center"/>
          </w:tcPr>
          <w:p w:rsidR="00327FBF" w:rsidRDefault="00327FBF" w:rsidP="002A1450">
            <w:pPr>
              <w:pStyle w:val="aff2"/>
              <w:jc w:val="center"/>
            </w:pPr>
            <w:r>
              <w:rPr>
                <w:lang w:val="en-US"/>
              </w:rPr>
              <w:t>O(n)</w:t>
            </w:r>
          </w:p>
        </w:tc>
        <w:tc>
          <w:tcPr>
            <w:tcW w:w="2728" w:type="dxa"/>
            <w:vAlign w:val="center"/>
          </w:tcPr>
          <w:p w:rsidR="00327FBF" w:rsidRDefault="00327FBF" w:rsidP="002A1450">
            <w:pPr>
              <w:pStyle w:val="aff2"/>
              <w:jc w:val="center"/>
            </w:pPr>
            <w:r>
              <w:rPr>
                <w:lang w:val="en-US"/>
              </w:rPr>
              <w:t>O(1)</w:t>
            </w:r>
          </w:p>
        </w:tc>
      </w:tr>
      <w:tr w:rsidR="00327FBF" w:rsidTr="00327FBF">
        <w:tc>
          <w:tcPr>
            <w:tcW w:w="2914" w:type="dxa"/>
            <w:vAlign w:val="center"/>
          </w:tcPr>
          <w:p w:rsidR="00327FBF" w:rsidRDefault="00327FBF" w:rsidP="002A1450">
            <w:pPr>
              <w:pStyle w:val="aff2"/>
              <w:jc w:val="center"/>
            </w:pPr>
            <w:r>
              <w:t>Пузырьковая сортировка</w:t>
            </w:r>
          </w:p>
        </w:tc>
        <w:tc>
          <w:tcPr>
            <w:tcW w:w="2493" w:type="dxa"/>
          </w:tcPr>
          <w:p w:rsidR="00327FBF" w:rsidRDefault="00327FBF" w:rsidP="002A1450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O(n</w:t>
            </w:r>
            <w:r w:rsidRPr="001C6CB7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  <w:tc>
          <w:tcPr>
            <w:tcW w:w="2881" w:type="dxa"/>
            <w:vAlign w:val="center"/>
          </w:tcPr>
          <w:p w:rsidR="00327FBF" w:rsidRPr="001C6CB7" w:rsidRDefault="00327FBF" w:rsidP="002A1450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O(n)</w:t>
            </w:r>
          </w:p>
        </w:tc>
        <w:tc>
          <w:tcPr>
            <w:tcW w:w="2728" w:type="dxa"/>
            <w:vAlign w:val="center"/>
          </w:tcPr>
          <w:p w:rsidR="00327FBF" w:rsidRDefault="00327FBF" w:rsidP="002A1450">
            <w:pPr>
              <w:pStyle w:val="aff2"/>
              <w:jc w:val="center"/>
            </w:pPr>
            <w:r>
              <w:rPr>
                <w:lang w:val="en-US"/>
              </w:rPr>
              <w:t>O(1)</w:t>
            </w:r>
          </w:p>
        </w:tc>
      </w:tr>
      <w:tr w:rsidR="00327FBF" w:rsidTr="00327FBF">
        <w:tc>
          <w:tcPr>
            <w:tcW w:w="2914" w:type="dxa"/>
            <w:vAlign w:val="center"/>
          </w:tcPr>
          <w:p w:rsidR="00327FBF" w:rsidRDefault="00327FBF" w:rsidP="002A1450">
            <w:pPr>
              <w:pStyle w:val="aff2"/>
              <w:jc w:val="center"/>
            </w:pPr>
            <w:r>
              <w:t>Сортировка подсчетом</w:t>
            </w:r>
          </w:p>
        </w:tc>
        <w:tc>
          <w:tcPr>
            <w:tcW w:w="2493" w:type="dxa"/>
          </w:tcPr>
          <w:p w:rsidR="00327FBF" w:rsidRDefault="00327FBF" w:rsidP="002A1450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O(n)</w:t>
            </w:r>
          </w:p>
        </w:tc>
        <w:tc>
          <w:tcPr>
            <w:tcW w:w="2881" w:type="dxa"/>
            <w:vAlign w:val="center"/>
          </w:tcPr>
          <w:p w:rsidR="00327FBF" w:rsidRPr="001C6CB7" w:rsidRDefault="00327FBF" w:rsidP="002A1450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O(n)</w:t>
            </w:r>
          </w:p>
        </w:tc>
        <w:tc>
          <w:tcPr>
            <w:tcW w:w="2728" w:type="dxa"/>
            <w:vAlign w:val="center"/>
          </w:tcPr>
          <w:p w:rsidR="00327FBF" w:rsidRPr="00F5179A" w:rsidRDefault="00327FBF" w:rsidP="002A1450">
            <w:pPr>
              <w:pStyle w:val="aff2"/>
              <w:jc w:val="center"/>
            </w:pPr>
            <w:r>
              <w:rPr>
                <w:lang w:val="en-US"/>
              </w:rPr>
              <w:t>max(n) – min(n) + 1</w:t>
            </w:r>
          </w:p>
        </w:tc>
      </w:tr>
      <w:tr w:rsidR="00327FBF" w:rsidTr="00327FBF">
        <w:tc>
          <w:tcPr>
            <w:tcW w:w="2914" w:type="dxa"/>
            <w:vAlign w:val="center"/>
          </w:tcPr>
          <w:p w:rsidR="00327FBF" w:rsidRDefault="00327FBF" w:rsidP="002A1450">
            <w:pPr>
              <w:pStyle w:val="aff2"/>
              <w:jc w:val="center"/>
            </w:pPr>
            <w:r>
              <w:t>Быстрая сортировка</w:t>
            </w:r>
          </w:p>
        </w:tc>
        <w:tc>
          <w:tcPr>
            <w:tcW w:w="2493" w:type="dxa"/>
          </w:tcPr>
          <w:p w:rsidR="00327FBF" w:rsidRDefault="00327FBF" w:rsidP="00C2724B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O(n</w:t>
            </w:r>
            <w:r w:rsidRPr="001C6CB7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  <w:tc>
          <w:tcPr>
            <w:tcW w:w="2881" w:type="dxa"/>
            <w:vAlign w:val="center"/>
          </w:tcPr>
          <w:p w:rsidR="00327FBF" w:rsidRPr="001C6CB7" w:rsidRDefault="00327FBF" w:rsidP="00C2724B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O(n</w:t>
            </w:r>
            <w:r>
              <w:rPr>
                <w:rFonts w:cs="Times New Roman"/>
                <w:lang w:val="en-US"/>
              </w:rPr>
              <w:t>·</w:t>
            </w:r>
            <w:r>
              <w:rPr>
                <w:lang w:val="en-US"/>
              </w:rPr>
              <w:t>log</w:t>
            </w:r>
            <w:r w:rsidRPr="001C6CB7">
              <w:rPr>
                <w:vertAlign w:val="subscript"/>
                <w:lang w:val="en-US"/>
              </w:rPr>
              <w:t>2</w:t>
            </w:r>
            <w:r>
              <w:rPr>
                <w:lang w:val="en-US"/>
              </w:rPr>
              <w:t xml:space="preserve"> n)</w:t>
            </w:r>
          </w:p>
        </w:tc>
        <w:tc>
          <w:tcPr>
            <w:tcW w:w="2728" w:type="dxa"/>
            <w:vAlign w:val="center"/>
          </w:tcPr>
          <w:p w:rsidR="00327FBF" w:rsidRDefault="00327FBF" w:rsidP="002A1450">
            <w:pPr>
              <w:pStyle w:val="aff2"/>
              <w:jc w:val="center"/>
            </w:pPr>
            <w:r>
              <w:rPr>
                <w:lang w:val="en-US"/>
              </w:rPr>
              <w:t>O(n)</w:t>
            </w:r>
          </w:p>
        </w:tc>
      </w:tr>
      <w:tr w:rsidR="00327FBF" w:rsidTr="00327FBF">
        <w:tc>
          <w:tcPr>
            <w:tcW w:w="2914" w:type="dxa"/>
            <w:vAlign w:val="center"/>
          </w:tcPr>
          <w:p w:rsidR="00327FBF" w:rsidRDefault="00327FBF" w:rsidP="002A1450">
            <w:pPr>
              <w:pStyle w:val="aff2"/>
              <w:jc w:val="center"/>
            </w:pPr>
            <w:r>
              <w:t>Сортировка слиянием</w:t>
            </w:r>
          </w:p>
        </w:tc>
        <w:tc>
          <w:tcPr>
            <w:tcW w:w="2493" w:type="dxa"/>
          </w:tcPr>
          <w:p w:rsidR="00327FBF" w:rsidRDefault="00327FBF" w:rsidP="002A1450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O(n</w:t>
            </w:r>
            <w:r>
              <w:rPr>
                <w:rFonts w:cs="Times New Roman"/>
                <w:lang w:val="en-US"/>
              </w:rPr>
              <w:t>·</w:t>
            </w:r>
            <w:r>
              <w:rPr>
                <w:lang w:val="en-US"/>
              </w:rPr>
              <w:t>log</w:t>
            </w:r>
            <w:r w:rsidRPr="001C6CB7">
              <w:rPr>
                <w:vertAlign w:val="subscript"/>
                <w:lang w:val="en-US"/>
              </w:rPr>
              <w:t>2</w:t>
            </w:r>
            <w:r>
              <w:rPr>
                <w:lang w:val="en-US"/>
              </w:rPr>
              <w:t xml:space="preserve"> n)</w:t>
            </w:r>
          </w:p>
        </w:tc>
        <w:tc>
          <w:tcPr>
            <w:tcW w:w="2881" w:type="dxa"/>
            <w:vAlign w:val="center"/>
          </w:tcPr>
          <w:p w:rsidR="00327FBF" w:rsidRDefault="00327FBF" w:rsidP="002A1450">
            <w:pPr>
              <w:pStyle w:val="aff2"/>
              <w:jc w:val="center"/>
            </w:pPr>
            <w:r>
              <w:rPr>
                <w:lang w:val="en-US"/>
              </w:rPr>
              <w:t>O(n</w:t>
            </w:r>
            <w:r>
              <w:rPr>
                <w:rFonts w:cs="Times New Roman"/>
                <w:lang w:val="en-US"/>
              </w:rPr>
              <w:t>·</w:t>
            </w:r>
            <w:r>
              <w:rPr>
                <w:lang w:val="en-US"/>
              </w:rPr>
              <w:t>log</w:t>
            </w:r>
            <w:r w:rsidRPr="001C6CB7">
              <w:rPr>
                <w:vertAlign w:val="subscript"/>
                <w:lang w:val="en-US"/>
              </w:rPr>
              <w:t>2</w:t>
            </w:r>
            <w:r>
              <w:rPr>
                <w:lang w:val="en-US"/>
              </w:rPr>
              <w:t xml:space="preserve"> n)</w:t>
            </w:r>
          </w:p>
        </w:tc>
        <w:tc>
          <w:tcPr>
            <w:tcW w:w="2728" w:type="dxa"/>
            <w:vAlign w:val="center"/>
          </w:tcPr>
          <w:p w:rsidR="00327FBF" w:rsidRPr="001C6CB7" w:rsidRDefault="00327FBF" w:rsidP="002A1450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O(n)</w:t>
            </w:r>
          </w:p>
        </w:tc>
      </w:tr>
    </w:tbl>
    <w:p w:rsidR="000A15F2" w:rsidRDefault="000A15F2" w:rsidP="00496B36">
      <w:pPr>
        <w:rPr>
          <w:lang w:val="en-US"/>
        </w:rPr>
      </w:pPr>
    </w:p>
    <w:p w:rsidR="004D7C43" w:rsidRDefault="004D7C43" w:rsidP="00496B36"/>
    <w:p w:rsidR="000B1184" w:rsidRDefault="000B1184" w:rsidP="00496B36"/>
    <w:p w:rsidR="00327FBF" w:rsidRDefault="00283D80" w:rsidP="00283D80">
      <w:pPr>
        <w:pStyle w:val="a0"/>
        <w:jc w:val="left"/>
      </w:pPr>
      <w:r>
        <w:t>Время реализации от количества файлов в директории</w:t>
      </w:r>
      <w:r w:rsidR="0019332F" w:rsidRPr="0019332F">
        <w:rPr>
          <w:vertAlign w:val="superscript"/>
        </w:rPr>
        <w:t>[</w:t>
      </w:r>
      <w:r w:rsidR="0019332F">
        <w:rPr>
          <w:vertAlign w:val="superscript"/>
        </w:rPr>
        <w:fldChar w:fldCharType="begin"/>
      </w:r>
      <w:r w:rsidR="0019332F">
        <w:rPr>
          <w:vertAlign w:val="superscript"/>
        </w:rPr>
        <w:instrText xml:space="preserve"> REF _Ref533631767 \r \h </w:instrText>
      </w:r>
      <w:r w:rsidR="0019332F">
        <w:rPr>
          <w:vertAlign w:val="superscript"/>
        </w:rPr>
      </w:r>
      <w:r w:rsidR="0019332F">
        <w:rPr>
          <w:vertAlign w:val="superscript"/>
        </w:rPr>
        <w:fldChar w:fldCharType="separate"/>
      </w:r>
      <w:r w:rsidR="0019332F">
        <w:rPr>
          <w:vertAlign w:val="superscript"/>
        </w:rPr>
        <w:t>9</w:t>
      </w:r>
      <w:r w:rsidR="0019332F">
        <w:rPr>
          <w:vertAlign w:val="superscript"/>
        </w:rPr>
        <w:fldChar w:fldCharType="end"/>
      </w:r>
      <w:r w:rsidR="0019332F" w:rsidRPr="0019332F">
        <w:rPr>
          <w:vertAlign w:val="superscript"/>
        </w:rPr>
        <w:t>]</w:t>
      </w:r>
    </w:p>
    <w:tbl>
      <w:tblPr>
        <w:tblStyle w:val="aff0"/>
        <w:tblW w:w="0" w:type="auto"/>
        <w:tblCellMar>
          <w:top w:w="28" w:type="dxa"/>
          <w:bottom w:w="28" w:type="dxa"/>
        </w:tblCellMar>
        <w:tblLook w:val="04A0"/>
      </w:tblPr>
      <w:tblGrid>
        <w:gridCol w:w="2914"/>
        <w:gridCol w:w="2493"/>
        <w:gridCol w:w="2881"/>
        <w:gridCol w:w="2728"/>
      </w:tblGrid>
      <w:tr w:rsidR="00327FBF" w:rsidTr="00283D80">
        <w:tc>
          <w:tcPr>
            <w:tcW w:w="2914" w:type="dxa"/>
            <w:vMerge w:val="restart"/>
            <w:vAlign w:val="center"/>
          </w:tcPr>
          <w:p w:rsidR="00327FBF" w:rsidRDefault="00327FBF" w:rsidP="00283D80">
            <w:pPr>
              <w:pStyle w:val="aff2"/>
              <w:jc w:val="center"/>
            </w:pPr>
            <w:r>
              <w:t>Методы сортировки</w:t>
            </w:r>
          </w:p>
        </w:tc>
        <w:tc>
          <w:tcPr>
            <w:tcW w:w="8102" w:type="dxa"/>
            <w:gridSpan w:val="3"/>
          </w:tcPr>
          <w:p w:rsidR="00327FBF" w:rsidRDefault="00283D80" w:rsidP="00283D80">
            <w:pPr>
              <w:pStyle w:val="aff2"/>
              <w:jc w:val="center"/>
            </w:pPr>
            <w:r>
              <w:t>Время реализации от количества файлов в директории</w:t>
            </w:r>
          </w:p>
        </w:tc>
      </w:tr>
      <w:tr w:rsidR="00327FBF" w:rsidTr="00283D80">
        <w:tc>
          <w:tcPr>
            <w:tcW w:w="2914" w:type="dxa"/>
            <w:vMerge/>
            <w:vAlign w:val="center"/>
          </w:tcPr>
          <w:p w:rsidR="00327FBF" w:rsidRDefault="00327FBF" w:rsidP="00283D80">
            <w:pPr>
              <w:pStyle w:val="aff2"/>
              <w:jc w:val="center"/>
            </w:pPr>
          </w:p>
        </w:tc>
        <w:tc>
          <w:tcPr>
            <w:tcW w:w="2493" w:type="dxa"/>
          </w:tcPr>
          <w:p w:rsidR="00327FBF" w:rsidRPr="00283D80" w:rsidRDefault="00327FBF" w:rsidP="00283D80">
            <w:pPr>
              <w:pStyle w:val="aff2"/>
              <w:jc w:val="center"/>
              <w:rPr>
                <w:lang w:val="en-US"/>
              </w:rPr>
            </w:pPr>
            <w:r w:rsidRPr="00283D80">
              <w:rPr>
                <w:lang w:val="en-US"/>
              </w:rPr>
              <w:t>500</w:t>
            </w:r>
          </w:p>
        </w:tc>
        <w:tc>
          <w:tcPr>
            <w:tcW w:w="2881" w:type="dxa"/>
            <w:vAlign w:val="center"/>
          </w:tcPr>
          <w:p w:rsidR="00327FBF" w:rsidRPr="00283D80" w:rsidRDefault="00327FBF" w:rsidP="00283D80">
            <w:pPr>
              <w:pStyle w:val="aff2"/>
              <w:jc w:val="center"/>
              <w:rPr>
                <w:lang w:val="en-US"/>
              </w:rPr>
            </w:pPr>
            <w:r w:rsidRPr="00283D80">
              <w:rPr>
                <w:lang w:val="en-US"/>
              </w:rPr>
              <w:t>5000</w:t>
            </w:r>
          </w:p>
        </w:tc>
        <w:tc>
          <w:tcPr>
            <w:tcW w:w="2728" w:type="dxa"/>
            <w:vAlign w:val="center"/>
          </w:tcPr>
          <w:p w:rsidR="00327FBF" w:rsidRPr="00283D80" w:rsidRDefault="00327FBF" w:rsidP="00283D80">
            <w:pPr>
              <w:pStyle w:val="aff2"/>
              <w:jc w:val="center"/>
              <w:rPr>
                <w:lang w:val="en-US"/>
              </w:rPr>
            </w:pPr>
            <w:r w:rsidRPr="00283D80">
              <w:rPr>
                <w:lang w:val="en-US"/>
              </w:rPr>
              <w:t>10000</w:t>
            </w:r>
          </w:p>
        </w:tc>
      </w:tr>
      <w:tr w:rsidR="00283D80" w:rsidTr="00283D80">
        <w:tc>
          <w:tcPr>
            <w:tcW w:w="2914" w:type="dxa"/>
            <w:vAlign w:val="center"/>
          </w:tcPr>
          <w:p w:rsidR="00283D80" w:rsidRDefault="00283D80" w:rsidP="00283D80">
            <w:pPr>
              <w:pStyle w:val="aff2"/>
              <w:jc w:val="center"/>
            </w:pPr>
            <w:r>
              <w:t>Сортировка выбором</w:t>
            </w:r>
          </w:p>
        </w:tc>
        <w:tc>
          <w:tcPr>
            <w:tcW w:w="2493" w:type="dxa"/>
          </w:tcPr>
          <w:p w:rsidR="00283D80" w:rsidRPr="00B9172F" w:rsidRDefault="00283D80" w:rsidP="00283D80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2881" w:type="dxa"/>
          </w:tcPr>
          <w:p w:rsidR="00283D80" w:rsidRPr="00B9172F" w:rsidRDefault="00283D80" w:rsidP="00283D80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0.143</w:t>
            </w:r>
          </w:p>
        </w:tc>
        <w:tc>
          <w:tcPr>
            <w:tcW w:w="2728" w:type="dxa"/>
          </w:tcPr>
          <w:p w:rsidR="00283D80" w:rsidRPr="00B9172F" w:rsidRDefault="00283D80" w:rsidP="00283D80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0.545</w:t>
            </w:r>
          </w:p>
        </w:tc>
      </w:tr>
      <w:tr w:rsidR="00283D80" w:rsidTr="00283D80">
        <w:tc>
          <w:tcPr>
            <w:tcW w:w="2914" w:type="dxa"/>
            <w:vAlign w:val="center"/>
          </w:tcPr>
          <w:p w:rsidR="00283D80" w:rsidRDefault="00283D80" w:rsidP="00283D80">
            <w:pPr>
              <w:pStyle w:val="aff2"/>
              <w:jc w:val="center"/>
            </w:pPr>
            <w:r>
              <w:t>Сортировка вставками</w:t>
            </w:r>
          </w:p>
        </w:tc>
        <w:tc>
          <w:tcPr>
            <w:tcW w:w="2493" w:type="dxa"/>
          </w:tcPr>
          <w:p w:rsidR="00283D80" w:rsidRPr="00B9172F" w:rsidRDefault="00283D80" w:rsidP="00283D80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2881" w:type="dxa"/>
          </w:tcPr>
          <w:p w:rsidR="00283D80" w:rsidRPr="00B9172F" w:rsidRDefault="00283D80" w:rsidP="00283D80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0.088</w:t>
            </w:r>
          </w:p>
        </w:tc>
        <w:tc>
          <w:tcPr>
            <w:tcW w:w="2728" w:type="dxa"/>
          </w:tcPr>
          <w:p w:rsidR="00283D80" w:rsidRPr="00B9172F" w:rsidRDefault="00283D80" w:rsidP="00283D80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0.377</w:t>
            </w:r>
          </w:p>
        </w:tc>
      </w:tr>
      <w:tr w:rsidR="00283D80" w:rsidTr="00283D80">
        <w:tc>
          <w:tcPr>
            <w:tcW w:w="2914" w:type="dxa"/>
            <w:vAlign w:val="center"/>
          </w:tcPr>
          <w:p w:rsidR="00283D80" w:rsidRDefault="00283D80" w:rsidP="00283D80">
            <w:pPr>
              <w:pStyle w:val="aff2"/>
              <w:jc w:val="center"/>
            </w:pPr>
            <w:r>
              <w:t>Пузырьковая сортировка</w:t>
            </w:r>
          </w:p>
        </w:tc>
        <w:tc>
          <w:tcPr>
            <w:tcW w:w="2493" w:type="dxa"/>
          </w:tcPr>
          <w:p w:rsidR="00283D80" w:rsidRPr="00B9172F" w:rsidRDefault="00283D80" w:rsidP="00283D80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0.002</w:t>
            </w:r>
          </w:p>
        </w:tc>
        <w:tc>
          <w:tcPr>
            <w:tcW w:w="2881" w:type="dxa"/>
          </w:tcPr>
          <w:p w:rsidR="00283D80" w:rsidRPr="00B9172F" w:rsidRDefault="00283D80" w:rsidP="00283D80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0.180</w:t>
            </w:r>
          </w:p>
        </w:tc>
        <w:tc>
          <w:tcPr>
            <w:tcW w:w="2728" w:type="dxa"/>
          </w:tcPr>
          <w:p w:rsidR="00283D80" w:rsidRPr="00B9172F" w:rsidRDefault="00283D80" w:rsidP="00283D80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0.732</w:t>
            </w:r>
          </w:p>
        </w:tc>
      </w:tr>
      <w:tr w:rsidR="00283D80" w:rsidTr="00283D80">
        <w:tc>
          <w:tcPr>
            <w:tcW w:w="2914" w:type="dxa"/>
            <w:vAlign w:val="center"/>
          </w:tcPr>
          <w:p w:rsidR="00283D80" w:rsidRDefault="00283D80" w:rsidP="00283D80">
            <w:pPr>
              <w:pStyle w:val="aff2"/>
              <w:jc w:val="center"/>
            </w:pPr>
            <w:r>
              <w:t>Сортировка подсчетом</w:t>
            </w:r>
          </w:p>
        </w:tc>
        <w:tc>
          <w:tcPr>
            <w:tcW w:w="2493" w:type="dxa"/>
          </w:tcPr>
          <w:p w:rsidR="00283D80" w:rsidRPr="00B9172F" w:rsidRDefault="00283D80" w:rsidP="00283D80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0.002</w:t>
            </w:r>
          </w:p>
        </w:tc>
        <w:tc>
          <w:tcPr>
            <w:tcW w:w="2881" w:type="dxa"/>
          </w:tcPr>
          <w:p w:rsidR="00283D80" w:rsidRPr="00B9172F" w:rsidRDefault="00283D80" w:rsidP="00283D80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0.022</w:t>
            </w:r>
          </w:p>
        </w:tc>
        <w:tc>
          <w:tcPr>
            <w:tcW w:w="2728" w:type="dxa"/>
          </w:tcPr>
          <w:p w:rsidR="00283D80" w:rsidRPr="00B9172F" w:rsidRDefault="00283D80" w:rsidP="00283D80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0.043</w:t>
            </w:r>
          </w:p>
        </w:tc>
      </w:tr>
      <w:tr w:rsidR="00283D80" w:rsidTr="00283D80">
        <w:tc>
          <w:tcPr>
            <w:tcW w:w="2914" w:type="dxa"/>
            <w:vAlign w:val="center"/>
          </w:tcPr>
          <w:p w:rsidR="00283D80" w:rsidRDefault="00283D80" w:rsidP="00283D80">
            <w:pPr>
              <w:pStyle w:val="aff2"/>
              <w:jc w:val="center"/>
            </w:pPr>
            <w:r>
              <w:t>Быстрая сортировка</w:t>
            </w:r>
          </w:p>
        </w:tc>
        <w:tc>
          <w:tcPr>
            <w:tcW w:w="2493" w:type="dxa"/>
          </w:tcPr>
          <w:p w:rsidR="00283D80" w:rsidRPr="00B9172F" w:rsidRDefault="00283D80" w:rsidP="00283D80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881" w:type="dxa"/>
          </w:tcPr>
          <w:p w:rsidR="00283D80" w:rsidRPr="00B9172F" w:rsidRDefault="00283D80" w:rsidP="00283D80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0.002</w:t>
            </w:r>
          </w:p>
        </w:tc>
        <w:tc>
          <w:tcPr>
            <w:tcW w:w="2728" w:type="dxa"/>
          </w:tcPr>
          <w:p w:rsidR="00283D80" w:rsidRPr="00B9172F" w:rsidRDefault="00283D80" w:rsidP="00283D80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0.005</w:t>
            </w:r>
          </w:p>
        </w:tc>
      </w:tr>
      <w:tr w:rsidR="00283D80" w:rsidTr="00283D80">
        <w:tc>
          <w:tcPr>
            <w:tcW w:w="2914" w:type="dxa"/>
            <w:vAlign w:val="center"/>
          </w:tcPr>
          <w:p w:rsidR="00283D80" w:rsidRDefault="00283D80" w:rsidP="00283D80">
            <w:pPr>
              <w:pStyle w:val="aff2"/>
              <w:jc w:val="center"/>
            </w:pPr>
            <w:r>
              <w:t>Сортировка слиянием</w:t>
            </w:r>
          </w:p>
        </w:tc>
        <w:tc>
          <w:tcPr>
            <w:tcW w:w="2493" w:type="dxa"/>
          </w:tcPr>
          <w:p w:rsidR="00283D80" w:rsidRPr="00B9172F" w:rsidRDefault="00283D80" w:rsidP="00283D80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2881" w:type="dxa"/>
          </w:tcPr>
          <w:p w:rsidR="00283D80" w:rsidRPr="00B9172F" w:rsidRDefault="00283D80" w:rsidP="00283D80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0.037</w:t>
            </w:r>
          </w:p>
        </w:tc>
        <w:tc>
          <w:tcPr>
            <w:tcW w:w="2728" w:type="dxa"/>
          </w:tcPr>
          <w:p w:rsidR="00283D80" w:rsidRPr="00B9172F" w:rsidRDefault="00283D80" w:rsidP="00283D80">
            <w:pPr>
              <w:pStyle w:val="affc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0.134</w:t>
            </w:r>
          </w:p>
        </w:tc>
      </w:tr>
    </w:tbl>
    <w:p w:rsidR="00327FBF" w:rsidRDefault="00327FBF" w:rsidP="00EE621D">
      <w:pPr>
        <w:pStyle w:val="2"/>
        <w:numPr>
          <w:ilvl w:val="0"/>
          <w:numId w:val="0"/>
        </w:numPr>
        <w:ind w:left="720"/>
        <w:jc w:val="center"/>
      </w:pPr>
    </w:p>
    <w:p w:rsidR="00327FBF" w:rsidRPr="00003EAC" w:rsidRDefault="00283D80" w:rsidP="00283D80">
      <w:pPr>
        <w:pStyle w:val="2"/>
        <w:numPr>
          <w:ilvl w:val="0"/>
          <w:numId w:val="0"/>
        </w:numPr>
        <w:ind w:left="720"/>
        <w:rPr>
          <w:b w:val="0"/>
          <w:sz w:val="24"/>
          <w:szCs w:val="24"/>
        </w:rPr>
      </w:pPr>
      <w:bookmarkStart w:id="39" w:name="_Toc533625342"/>
      <w:bookmarkStart w:id="40" w:name="_Toc533625492"/>
      <w:r w:rsidRPr="00003EAC">
        <w:rPr>
          <w:b w:val="0"/>
          <w:sz w:val="24"/>
          <w:szCs w:val="24"/>
        </w:rPr>
        <w:t xml:space="preserve">Из таблиц можно сделать вывод о том, что быстрая сортировка самая эффективная, а пузырьковая </w:t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</w:r>
      <w:r w:rsidRPr="00003EAC">
        <w:rPr>
          <w:b w:val="0"/>
          <w:sz w:val="24"/>
          <w:szCs w:val="24"/>
        </w:rPr>
        <w:softHyphen/>
        <w:t xml:space="preserve">– </w:t>
      </w:r>
      <w:r w:rsidR="00003EAC" w:rsidRPr="00003EAC">
        <w:rPr>
          <w:b w:val="0"/>
          <w:sz w:val="24"/>
          <w:szCs w:val="24"/>
        </w:rPr>
        <w:t>неэффективная.</w:t>
      </w:r>
      <w:bookmarkEnd w:id="39"/>
      <w:bookmarkEnd w:id="40"/>
    </w:p>
    <w:p w:rsidR="00327FBF" w:rsidRDefault="00327FBF" w:rsidP="00EE621D">
      <w:pPr>
        <w:pStyle w:val="2"/>
        <w:numPr>
          <w:ilvl w:val="0"/>
          <w:numId w:val="0"/>
        </w:numPr>
        <w:ind w:left="720"/>
        <w:jc w:val="center"/>
      </w:pPr>
    </w:p>
    <w:p w:rsidR="00327FBF" w:rsidRDefault="00327FBF" w:rsidP="00EE621D">
      <w:pPr>
        <w:pStyle w:val="2"/>
        <w:numPr>
          <w:ilvl w:val="0"/>
          <w:numId w:val="0"/>
        </w:numPr>
        <w:ind w:left="720"/>
        <w:jc w:val="center"/>
      </w:pPr>
    </w:p>
    <w:p w:rsidR="00003EAC" w:rsidRDefault="00003EAC" w:rsidP="00003EAC"/>
    <w:p w:rsidR="00003EAC" w:rsidRDefault="00003EAC" w:rsidP="00003EAC"/>
    <w:p w:rsidR="00003EAC" w:rsidRPr="00003EAC" w:rsidRDefault="00003EAC" w:rsidP="00003EAC"/>
    <w:p w:rsidR="00EE621D" w:rsidRDefault="00EE621D" w:rsidP="00371D33">
      <w:pPr>
        <w:pStyle w:val="1"/>
        <w:numPr>
          <w:ilvl w:val="0"/>
          <w:numId w:val="0"/>
        </w:numPr>
        <w:ind w:left="360"/>
        <w:jc w:val="center"/>
      </w:pPr>
      <w:bookmarkStart w:id="41" w:name="_Toc533625493"/>
      <w:r w:rsidRPr="00371D33">
        <w:lastRenderedPageBreak/>
        <w:t>Литература:</w:t>
      </w:r>
      <w:bookmarkEnd w:id="41"/>
    </w:p>
    <w:p w:rsidR="00371D33" w:rsidRDefault="004F7E9F" w:rsidP="00371D33">
      <w:pPr>
        <w:pStyle w:val="a1"/>
      </w:pPr>
      <w:bookmarkStart w:id="42" w:name="_Ref533631550"/>
      <w:r w:rsidRPr="004F7E9F">
        <w:t>http://www.c-cpp.ru/content/sortirovka-vyborom</w:t>
      </w:r>
      <w:bookmarkEnd w:id="42"/>
    </w:p>
    <w:p w:rsidR="004F7E9F" w:rsidRDefault="004F7E9F" w:rsidP="004F7E9F">
      <w:pPr>
        <w:pStyle w:val="a1"/>
      </w:pPr>
      <w:bookmarkStart w:id="43" w:name="_Ref533631612"/>
      <w:r w:rsidRPr="004F7E9F">
        <w:t>http://kvodo.ru/sortirovka-vstavkami-2.html</w:t>
      </w:r>
      <w:bookmarkEnd w:id="43"/>
    </w:p>
    <w:p w:rsidR="00371D33" w:rsidRDefault="004F7E9F" w:rsidP="00371D33">
      <w:pPr>
        <w:pStyle w:val="a1"/>
      </w:pPr>
      <w:bookmarkStart w:id="44" w:name="_Ref533631631"/>
      <w:r w:rsidRPr="004F7E9F">
        <w:t>http://algolist.manual.ru/sort/bubble_sort.php</w:t>
      </w:r>
      <w:bookmarkEnd w:id="44"/>
    </w:p>
    <w:p w:rsidR="00371D33" w:rsidRDefault="004F7E9F" w:rsidP="00371D33">
      <w:pPr>
        <w:pStyle w:val="a1"/>
      </w:pPr>
      <w:bookmarkStart w:id="45" w:name="_Ref533631651"/>
      <w:r w:rsidRPr="004F7E9F">
        <w:t>https://ru.stackoverflow.com/questions</w:t>
      </w:r>
      <w:bookmarkEnd w:id="45"/>
    </w:p>
    <w:p w:rsidR="00371D33" w:rsidRDefault="004F7E9F" w:rsidP="00371D33">
      <w:pPr>
        <w:pStyle w:val="a1"/>
      </w:pPr>
      <w:bookmarkStart w:id="46" w:name="_Ref533631674"/>
      <w:r w:rsidRPr="004F7E9F">
        <w:t>https://prog-cpp.ru/sort-merge/</w:t>
      </w:r>
      <w:bookmarkEnd w:id="46"/>
    </w:p>
    <w:p w:rsidR="00371D33" w:rsidRDefault="00AB3D58" w:rsidP="00371D33">
      <w:pPr>
        <w:pStyle w:val="a1"/>
      </w:pPr>
      <w:bookmarkStart w:id="47" w:name="_Ref533631696"/>
      <w:r w:rsidRPr="00AB3D58">
        <w:t>http://kvodo.ru/quicksort.html</w:t>
      </w:r>
      <w:bookmarkEnd w:id="47"/>
    </w:p>
    <w:p w:rsidR="00371D33" w:rsidRDefault="004F7E9F" w:rsidP="00371D33">
      <w:pPr>
        <w:pStyle w:val="a1"/>
      </w:pPr>
      <w:r w:rsidRPr="004F7E9F">
        <w:t>https://tproger.ru/translations/sorting-for-beginners/</w:t>
      </w:r>
    </w:p>
    <w:p w:rsidR="00371D33" w:rsidRDefault="004F7E9F" w:rsidP="00371D33">
      <w:pPr>
        <w:pStyle w:val="a1"/>
      </w:pPr>
      <w:bookmarkStart w:id="48" w:name="_Ref533631738"/>
      <w:r w:rsidRPr="004F7E9F">
        <w:t>https://ru.wikipedia.org/wiki</w:t>
      </w:r>
      <w:bookmarkEnd w:id="48"/>
    </w:p>
    <w:p w:rsidR="00371D33" w:rsidRPr="00371D33" w:rsidRDefault="00371D33" w:rsidP="00371D33">
      <w:pPr>
        <w:pStyle w:val="a1"/>
      </w:pPr>
      <w:bookmarkStart w:id="49" w:name="_Ref533631767"/>
      <w:r w:rsidRPr="00371D33">
        <w:t>https://habr.com/post/335920/</w:t>
      </w:r>
      <w:bookmarkEnd w:id="49"/>
    </w:p>
    <w:sectPr w:rsidR="00371D33" w:rsidRPr="00371D33" w:rsidSect="0046260B">
      <w:footerReference w:type="default" r:id="rId13"/>
      <w:pgSz w:w="12240" w:h="15840"/>
      <w:pgMar w:top="720" w:right="720" w:bottom="720" w:left="720" w:header="720" w:footer="720" w:gutter="0"/>
      <w:cols w:space="720"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7228" w:rsidRDefault="00497228" w:rsidP="00B5442C">
      <w:pPr>
        <w:spacing w:line="240" w:lineRule="auto"/>
      </w:pPr>
      <w:r>
        <w:separator/>
      </w:r>
    </w:p>
  </w:endnote>
  <w:endnote w:type="continuationSeparator" w:id="1">
    <w:p w:rsidR="00497228" w:rsidRDefault="00497228" w:rsidP="00B5442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80221226"/>
      <w:docPartObj>
        <w:docPartGallery w:val="Page Numbers (Bottom of Page)"/>
        <w:docPartUnique/>
      </w:docPartObj>
    </w:sdtPr>
    <w:sdtContent>
      <w:p w:rsidR="00AB3D58" w:rsidRPr="00F52C4F" w:rsidRDefault="00AB3D58" w:rsidP="001B7A0A">
        <w:pPr>
          <w:pStyle w:val="aff7"/>
          <w:tabs>
            <w:tab w:val="clear" w:pos="4677"/>
            <w:tab w:val="center" w:pos="4395"/>
          </w:tabs>
          <w:ind w:firstLine="0"/>
          <w:jc w:val="center"/>
        </w:pPr>
        <w:fldSimple w:instr="PAGE   \* MERGEFORMAT">
          <w:r w:rsidR="0019332F">
            <w:rPr>
              <w:noProof/>
            </w:rPr>
            <w:t>18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7228" w:rsidRDefault="00497228" w:rsidP="00B5442C">
      <w:pPr>
        <w:spacing w:line="240" w:lineRule="auto"/>
      </w:pPr>
      <w:r>
        <w:separator/>
      </w:r>
    </w:p>
  </w:footnote>
  <w:footnote w:type="continuationSeparator" w:id="1">
    <w:p w:rsidR="00497228" w:rsidRDefault="00497228" w:rsidP="00B5442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B4181D"/>
    <w:multiLevelType w:val="hybridMultilevel"/>
    <w:tmpl w:val="668A3D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9E108B0"/>
    <w:multiLevelType w:val="hybridMultilevel"/>
    <w:tmpl w:val="EC68DD8A"/>
    <w:lvl w:ilvl="0" w:tplc="9B2A1974">
      <w:start w:val="1"/>
      <w:numFmt w:val="decimal"/>
      <w:pStyle w:val="a"/>
      <w:lvlText w:val="Рис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854C4A"/>
    <w:multiLevelType w:val="hybridMultilevel"/>
    <w:tmpl w:val="107E28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DD0710"/>
    <w:multiLevelType w:val="hybridMultilevel"/>
    <w:tmpl w:val="57663A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D321526"/>
    <w:multiLevelType w:val="hybridMultilevel"/>
    <w:tmpl w:val="050CE5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00B46D1"/>
    <w:multiLevelType w:val="hybridMultilevel"/>
    <w:tmpl w:val="E70AF96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5F7AFD"/>
    <w:multiLevelType w:val="hybridMultilevel"/>
    <w:tmpl w:val="FCA024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2E09DC"/>
    <w:multiLevelType w:val="hybridMultilevel"/>
    <w:tmpl w:val="53F2E0E8"/>
    <w:lvl w:ilvl="0" w:tplc="F07090DE">
      <w:start w:val="1"/>
      <w:numFmt w:val="decimal"/>
      <w:pStyle w:val="a0"/>
      <w:lvlText w:val="Таблица %1."/>
      <w:lvlJc w:val="righ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2" w:hanging="360"/>
      </w:pPr>
    </w:lvl>
    <w:lvl w:ilvl="2" w:tplc="0419001B" w:tentative="1">
      <w:start w:val="1"/>
      <w:numFmt w:val="lowerRoman"/>
      <w:lvlText w:val="%3."/>
      <w:lvlJc w:val="right"/>
      <w:pPr>
        <w:ind w:left="3502" w:hanging="180"/>
      </w:pPr>
    </w:lvl>
    <w:lvl w:ilvl="3" w:tplc="0419000F" w:tentative="1">
      <w:start w:val="1"/>
      <w:numFmt w:val="decimal"/>
      <w:lvlText w:val="%4."/>
      <w:lvlJc w:val="left"/>
      <w:pPr>
        <w:ind w:left="4222" w:hanging="360"/>
      </w:p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8">
    <w:nsid w:val="387111A2"/>
    <w:multiLevelType w:val="hybridMultilevel"/>
    <w:tmpl w:val="B09854D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800E48"/>
    <w:multiLevelType w:val="hybridMultilevel"/>
    <w:tmpl w:val="5B8442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51741515"/>
    <w:multiLevelType w:val="hybridMultilevel"/>
    <w:tmpl w:val="34B09F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53FA6C6E"/>
    <w:multiLevelType w:val="hybridMultilevel"/>
    <w:tmpl w:val="ED8EF402"/>
    <w:lvl w:ilvl="0" w:tplc="B1A6A8D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486CDD"/>
    <w:multiLevelType w:val="hybridMultilevel"/>
    <w:tmpl w:val="6186B6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55E916F4"/>
    <w:multiLevelType w:val="hybridMultilevel"/>
    <w:tmpl w:val="EEACE0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56180FD7"/>
    <w:multiLevelType w:val="multilevel"/>
    <w:tmpl w:val="A702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8E877AB"/>
    <w:multiLevelType w:val="hybridMultilevel"/>
    <w:tmpl w:val="A1E099C2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EB31C15"/>
    <w:multiLevelType w:val="hybridMultilevel"/>
    <w:tmpl w:val="2C308C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72306D77"/>
    <w:multiLevelType w:val="hybridMultilevel"/>
    <w:tmpl w:val="5F4C7A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62A0296"/>
    <w:multiLevelType w:val="hybridMultilevel"/>
    <w:tmpl w:val="F6D03B8E"/>
    <w:lvl w:ilvl="0" w:tplc="0F966FDE">
      <w:start w:val="1"/>
      <w:numFmt w:val="decimal"/>
      <w:pStyle w:val="a1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7670413"/>
    <w:multiLevelType w:val="multilevel"/>
    <w:tmpl w:val="1C52D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9823E5F"/>
    <w:multiLevelType w:val="multilevel"/>
    <w:tmpl w:val="DD72E480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0"/>
  </w:num>
  <w:num w:numId="2">
    <w:abstractNumId w:val="11"/>
  </w:num>
  <w:num w:numId="3">
    <w:abstractNumId w:val="7"/>
  </w:num>
  <w:num w:numId="4">
    <w:abstractNumId w:val="1"/>
  </w:num>
  <w:num w:numId="5">
    <w:abstractNumId w:val="18"/>
  </w:num>
  <w:num w:numId="6">
    <w:abstractNumId w:val="0"/>
  </w:num>
  <w:num w:numId="7">
    <w:abstractNumId w:val="17"/>
  </w:num>
  <w:num w:numId="8">
    <w:abstractNumId w:val="5"/>
  </w:num>
  <w:num w:numId="9">
    <w:abstractNumId w:val="6"/>
  </w:num>
  <w:num w:numId="10">
    <w:abstractNumId w:val="15"/>
  </w:num>
  <w:num w:numId="11">
    <w:abstractNumId w:val="2"/>
  </w:num>
  <w:num w:numId="12">
    <w:abstractNumId w:val="8"/>
  </w:num>
  <w:num w:numId="13">
    <w:abstractNumId w:val="14"/>
  </w:num>
  <w:num w:numId="14">
    <w:abstractNumId w:val="3"/>
  </w:num>
  <w:num w:numId="15">
    <w:abstractNumId w:val="19"/>
  </w:num>
  <w:num w:numId="16">
    <w:abstractNumId w:val="13"/>
  </w:num>
  <w:num w:numId="17">
    <w:abstractNumId w:val="10"/>
  </w:num>
  <w:num w:numId="18">
    <w:abstractNumId w:val="9"/>
  </w:num>
  <w:num w:numId="19">
    <w:abstractNumId w:val="4"/>
  </w:num>
  <w:num w:numId="20">
    <w:abstractNumId w:val="16"/>
  </w:num>
  <w:num w:numId="21">
    <w:abstractNumId w:val="12"/>
  </w:num>
  <w:num w:numId="22">
    <w:abstractNumId w:val="7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ttachedTemplate r:id="rId1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775936"/>
    <w:rsid w:val="00003EAC"/>
    <w:rsid w:val="00013319"/>
    <w:rsid w:val="00031215"/>
    <w:rsid w:val="000351A2"/>
    <w:rsid w:val="0004580E"/>
    <w:rsid w:val="00051155"/>
    <w:rsid w:val="00075299"/>
    <w:rsid w:val="000809C4"/>
    <w:rsid w:val="000A15F2"/>
    <w:rsid w:val="000B1184"/>
    <w:rsid w:val="00102A6C"/>
    <w:rsid w:val="00131687"/>
    <w:rsid w:val="00133910"/>
    <w:rsid w:val="00133FDF"/>
    <w:rsid w:val="00156637"/>
    <w:rsid w:val="001728E0"/>
    <w:rsid w:val="0019332F"/>
    <w:rsid w:val="001B2D27"/>
    <w:rsid w:val="001B4D09"/>
    <w:rsid w:val="001B741D"/>
    <w:rsid w:val="001B7A0A"/>
    <w:rsid w:val="001C6CB7"/>
    <w:rsid w:val="001E5F56"/>
    <w:rsid w:val="001E6CD2"/>
    <w:rsid w:val="001F12FB"/>
    <w:rsid w:val="001F63F4"/>
    <w:rsid w:val="00214A3A"/>
    <w:rsid w:val="00226744"/>
    <w:rsid w:val="00241D71"/>
    <w:rsid w:val="00274845"/>
    <w:rsid w:val="00283D80"/>
    <w:rsid w:val="00286839"/>
    <w:rsid w:val="002A1450"/>
    <w:rsid w:val="002B1B1D"/>
    <w:rsid w:val="002C5418"/>
    <w:rsid w:val="002D676D"/>
    <w:rsid w:val="002F4A74"/>
    <w:rsid w:val="00314F07"/>
    <w:rsid w:val="003212B8"/>
    <w:rsid w:val="00327FBF"/>
    <w:rsid w:val="00371D33"/>
    <w:rsid w:val="003771D4"/>
    <w:rsid w:val="003876DA"/>
    <w:rsid w:val="003A774D"/>
    <w:rsid w:val="003B68B7"/>
    <w:rsid w:val="003D1F48"/>
    <w:rsid w:val="003D3F50"/>
    <w:rsid w:val="003E1F90"/>
    <w:rsid w:val="004255CC"/>
    <w:rsid w:val="0045245F"/>
    <w:rsid w:val="0046260B"/>
    <w:rsid w:val="00485FBD"/>
    <w:rsid w:val="00495DBB"/>
    <w:rsid w:val="00496B36"/>
    <w:rsid w:val="00497228"/>
    <w:rsid w:val="004A53AE"/>
    <w:rsid w:val="004A652D"/>
    <w:rsid w:val="004B46AE"/>
    <w:rsid w:val="004C4C80"/>
    <w:rsid w:val="004D7C43"/>
    <w:rsid w:val="004F6D3F"/>
    <w:rsid w:val="004F7E9F"/>
    <w:rsid w:val="00510456"/>
    <w:rsid w:val="00515886"/>
    <w:rsid w:val="005357F2"/>
    <w:rsid w:val="00541AE8"/>
    <w:rsid w:val="0055748F"/>
    <w:rsid w:val="0058159E"/>
    <w:rsid w:val="005B1CE2"/>
    <w:rsid w:val="005B5D87"/>
    <w:rsid w:val="005E30D4"/>
    <w:rsid w:val="005F0EED"/>
    <w:rsid w:val="00614662"/>
    <w:rsid w:val="00624E7B"/>
    <w:rsid w:val="00632DC0"/>
    <w:rsid w:val="006372A3"/>
    <w:rsid w:val="00652020"/>
    <w:rsid w:val="006550B5"/>
    <w:rsid w:val="00657DB6"/>
    <w:rsid w:val="0066455D"/>
    <w:rsid w:val="0067182D"/>
    <w:rsid w:val="00686BA6"/>
    <w:rsid w:val="006875AD"/>
    <w:rsid w:val="0069283B"/>
    <w:rsid w:val="006B53F6"/>
    <w:rsid w:val="006C3C70"/>
    <w:rsid w:val="006E2D58"/>
    <w:rsid w:val="00714565"/>
    <w:rsid w:val="00743322"/>
    <w:rsid w:val="00755EAA"/>
    <w:rsid w:val="00775936"/>
    <w:rsid w:val="00786539"/>
    <w:rsid w:val="00797E50"/>
    <w:rsid w:val="007B4723"/>
    <w:rsid w:val="007E28CD"/>
    <w:rsid w:val="00801EAF"/>
    <w:rsid w:val="00824C7D"/>
    <w:rsid w:val="0083547B"/>
    <w:rsid w:val="00845370"/>
    <w:rsid w:val="00860AAB"/>
    <w:rsid w:val="008749C0"/>
    <w:rsid w:val="008827B6"/>
    <w:rsid w:val="00885AC7"/>
    <w:rsid w:val="00891657"/>
    <w:rsid w:val="00894F38"/>
    <w:rsid w:val="008A6EE0"/>
    <w:rsid w:val="008B7776"/>
    <w:rsid w:val="008E74ED"/>
    <w:rsid w:val="008F5635"/>
    <w:rsid w:val="00923AB6"/>
    <w:rsid w:val="009265F1"/>
    <w:rsid w:val="0093012D"/>
    <w:rsid w:val="0093215B"/>
    <w:rsid w:val="00935C65"/>
    <w:rsid w:val="00963CED"/>
    <w:rsid w:val="00971A4A"/>
    <w:rsid w:val="00974F32"/>
    <w:rsid w:val="00984FFC"/>
    <w:rsid w:val="009A157A"/>
    <w:rsid w:val="009A43FE"/>
    <w:rsid w:val="009A640B"/>
    <w:rsid w:val="009C2BEB"/>
    <w:rsid w:val="009C7AB5"/>
    <w:rsid w:val="009D17DB"/>
    <w:rsid w:val="009F2704"/>
    <w:rsid w:val="009F6FC4"/>
    <w:rsid w:val="00A059AE"/>
    <w:rsid w:val="00A12651"/>
    <w:rsid w:val="00A161E7"/>
    <w:rsid w:val="00A23182"/>
    <w:rsid w:val="00A33B6C"/>
    <w:rsid w:val="00A35F87"/>
    <w:rsid w:val="00A407FE"/>
    <w:rsid w:val="00A409E4"/>
    <w:rsid w:val="00A44082"/>
    <w:rsid w:val="00A504CF"/>
    <w:rsid w:val="00A63947"/>
    <w:rsid w:val="00A723A4"/>
    <w:rsid w:val="00AA6162"/>
    <w:rsid w:val="00AB3D58"/>
    <w:rsid w:val="00AC4BB1"/>
    <w:rsid w:val="00AD5E33"/>
    <w:rsid w:val="00AD738D"/>
    <w:rsid w:val="00AE2607"/>
    <w:rsid w:val="00B00014"/>
    <w:rsid w:val="00B00B77"/>
    <w:rsid w:val="00B07AFF"/>
    <w:rsid w:val="00B24FF0"/>
    <w:rsid w:val="00B5442C"/>
    <w:rsid w:val="00B655D1"/>
    <w:rsid w:val="00B84B06"/>
    <w:rsid w:val="00B92521"/>
    <w:rsid w:val="00B939F5"/>
    <w:rsid w:val="00BA12B9"/>
    <w:rsid w:val="00BA3CF4"/>
    <w:rsid w:val="00BF0EE4"/>
    <w:rsid w:val="00C1666E"/>
    <w:rsid w:val="00C2724B"/>
    <w:rsid w:val="00C71C54"/>
    <w:rsid w:val="00C86918"/>
    <w:rsid w:val="00CB30E1"/>
    <w:rsid w:val="00CD4CDE"/>
    <w:rsid w:val="00CF66F4"/>
    <w:rsid w:val="00D1464E"/>
    <w:rsid w:val="00D23899"/>
    <w:rsid w:val="00D54133"/>
    <w:rsid w:val="00D61F68"/>
    <w:rsid w:val="00D71253"/>
    <w:rsid w:val="00D73A3A"/>
    <w:rsid w:val="00D85A4D"/>
    <w:rsid w:val="00D93C96"/>
    <w:rsid w:val="00DC3467"/>
    <w:rsid w:val="00DE580C"/>
    <w:rsid w:val="00E048C6"/>
    <w:rsid w:val="00E10CF1"/>
    <w:rsid w:val="00E13469"/>
    <w:rsid w:val="00E46608"/>
    <w:rsid w:val="00E60D1A"/>
    <w:rsid w:val="00E629F3"/>
    <w:rsid w:val="00E6437B"/>
    <w:rsid w:val="00E64B29"/>
    <w:rsid w:val="00E826FA"/>
    <w:rsid w:val="00E8601F"/>
    <w:rsid w:val="00E94238"/>
    <w:rsid w:val="00EB35EB"/>
    <w:rsid w:val="00EE621D"/>
    <w:rsid w:val="00EF162D"/>
    <w:rsid w:val="00EF6AB2"/>
    <w:rsid w:val="00F07204"/>
    <w:rsid w:val="00F12C65"/>
    <w:rsid w:val="00F32BBE"/>
    <w:rsid w:val="00F344EE"/>
    <w:rsid w:val="00F46AEE"/>
    <w:rsid w:val="00F5179A"/>
    <w:rsid w:val="00F52C4F"/>
    <w:rsid w:val="00F55ADC"/>
    <w:rsid w:val="00F613AE"/>
    <w:rsid w:val="00F70AEE"/>
    <w:rsid w:val="00F860EC"/>
    <w:rsid w:val="00F93685"/>
    <w:rsid w:val="00F9402B"/>
    <w:rsid w:val="00F94BDE"/>
    <w:rsid w:val="00FE3A43"/>
    <w:rsid w:val="00FE57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8F5635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2"/>
    <w:next w:val="a2"/>
    <w:link w:val="10"/>
    <w:uiPriority w:val="9"/>
    <w:qFormat/>
    <w:rsid w:val="00801EAF"/>
    <w:pPr>
      <w:numPr>
        <w:numId w:val="1"/>
      </w:numPr>
      <w:contextualSpacing/>
      <w:jc w:val="left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rsid w:val="00801EAF"/>
    <w:pPr>
      <w:numPr>
        <w:ilvl w:val="1"/>
        <w:numId w:val="1"/>
      </w:numPr>
      <w:contextualSpacing/>
      <w:jc w:val="left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657DB6"/>
    <w:pPr>
      <w:numPr>
        <w:ilvl w:val="2"/>
        <w:numId w:val="1"/>
      </w:numPr>
      <w:contextualSpacing/>
      <w:outlineLvl w:val="2"/>
    </w:pPr>
    <w:rPr>
      <w:rFonts w:eastAsiaTheme="majorEastAsia" w:cstheme="majorBidi"/>
      <w:b/>
      <w:bCs/>
      <w:sz w:val="28"/>
    </w:rPr>
  </w:style>
  <w:style w:type="paragraph" w:styleId="4">
    <w:name w:val="heading 4"/>
    <w:basedOn w:val="a2"/>
    <w:next w:val="a2"/>
    <w:link w:val="40"/>
    <w:uiPriority w:val="9"/>
    <w:unhideWhenUsed/>
    <w:qFormat/>
    <w:rsid w:val="00657DB6"/>
    <w:pPr>
      <w:numPr>
        <w:ilvl w:val="3"/>
        <w:numId w:val="1"/>
      </w:numPr>
      <w:contextualSpacing/>
      <w:outlineLvl w:val="3"/>
    </w:pPr>
    <w:rPr>
      <w:rFonts w:eastAsiaTheme="majorEastAsia" w:cstheme="majorBidi"/>
      <w:b/>
      <w:bCs/>
      <w:iCs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8F5635"/>
    <w:p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  <w:sz w:val="22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8F5635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  <w:sz w:val="22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8F5635"/>
    <w:pPr>
      <w:outlineLvl w:val="6"/>
    </w:pPr>
    <w:rPr>
      <w:rFonts w:asciiTheme="majorHAnsi" w:eastAsiaTheme="majorEastAsia" w:hAnsiTheme="majorHAnsi" w:cstheme="majorBidi"/>
      <w:i/>
      <w:iCs/>
      <w:sz w:val="22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8F5635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8F5635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801EAF"/>
    <w:rPr>
      <w:rFonts w:ascii="Times New Roman" w:eastAsiaTheme="majorEastAsia" w:hAnsi="Times New Roman" w:cstheme="majorBidi"/>
      <w:b/>
      <w:bCs/>
      <w:sz w:val="40"/>
      <w:szCs w:val="28"/>
    </w:rPr>
  </w:style>
  <w:style w:type="character" w:customStyle="1" w:styleId="20">
    <w:name w:val="Заголовок 2 Знак"/>
    <w:basedOn w:val="a3"/>
    <w:link w:val="2"/>
    <w:uiPriority w:val="9"/>
    <w:rsid w:val="00801EAF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30">
    <w:name w:val="Заголовок 3 Знак"/>
    <w:basedOn w:val="a3"/>
    <w:link w:val="3"/>
    <w:uiPriority w:val="9"/>
    <w:rsid w:val="00657DB6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3"/>
    <w:link w:val="4"/>
    <w:uiPriority w:val="9"/>
    <w:rsid w:val="00657DB6"/>
    <w:rPr>
      <w:rFonts w:ascii="Times New Roman" w:eastAsiaTheme="majorEastAsia" w:hAnsi="Times New Roman" w:cstheme="majorBidi"/>
      <w:b/>
      <w:bCs/>
      <w:iCs/>
      <w:sz w:val="24"/>
    </w:rPr>
  </w:style>
  <w:style w:type="character" w:customStyle="1" w:styleId="50">
    <w:name w:val="Заголовок 5 Знак"/>
    <w:basedOn w:val="a3"/>
    <w:link w:val="5"/>
    <w:uiPriority w:val="9"/>
    <w:semiHidden/>
    <w:rsid w:val="008F5635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3"/>
    <w:link w:val="6"/>
    <w:uiPriority w:val="9"/>
    <w:semiHidden/>
    <w:rsid w:val="008F5635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3"/>
    <w:link w:val="7"/>
    <w:uiPriority w:val="9"/>
    <w:semiHidden/>
    <w:rsid w:val="008F5635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3"/>
    <w:link w:val="8"/>
    <w:uiPriority w:val="9"/>
    <w:semiHidden/>
    <w:rsid w:val="008F5635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3"/>
    <w:link w:val="9"/>
    <w:uiPriority w:val="9"/>
    <w:semiHidden/>
    <w:rsid w:val="008F5635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6">
    <w:name w:val="Title"/>
    <w:basedOn w:val="a2"/>
    <w:next w:val="a2"/>
    <w:link w:val="a7"/>
    <w:uiPriority w:val="10"/>
    <w:rsid w:val="0051588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7">
    <w:name w:val="Название Знак"/>
    <w:basedOn w:val="a3"/>
    <w:link w:val="a6"/>
    <w:uiPriority w:val="10"/>
    <w:rsid w:val="0051588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8">
    <w:name w:val="Subtitle"/>
    <w:basedOn w:val="a2"/>
    <w:next w:val="a2"/>
    <w:link w:val="a9"/>
    <w:uiPriority w:val="11"/>
    <w:rsid w:val="00515886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</w:rPr>
  </w:style>
  <w:style w:type="character" w:customStyle="1" w:styleId="a9">
    <w:name w:val="Подзаголовок Знак"/>
    <w:basedOn w:val="a3"/>
    <w:link w:val="a8"/>
    <w:uiPriority w:val="11"/>
    <w:rsid w:val="0051588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a">
    <w:name w:val="Strong"/>
    <w:uiPriority w:val="22"/>
    <w:rsid w:val="00515886"/>
    <w:rPr>
      <w:b/>
      <w:bCs/>
    </w:rPr>
  </w:style>
  <w:style w:type="character" w:styleId="ab">
    <w:name w:val="Emphasis"/>
    <w:uiPriority w:val="20"/>
    <w:rsid w:val="0051588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customStyle="1" w:styleId="ac">
    <w:name w:val="Программный код"/>
    <w:basedOn w:val="a2"/>
    <w:next w:val="a2"/>
    <w:link w:val="ad"/>
    <w:qFormat/>
    <w:rsid w:val="008F5635"/>
    <w:rPr>
      <w:rFonts w:ascii="Courier New" w:hAnsi="Courier New"/>
    </w:rPr>
  </w:style>
  <w:style w:type="paragraph" w:styleId="ae">
    <w:name w:val="List Paragraph"/>
    <w:basedOn w:val="a2"/>
    <w:link w:val="af"/>
    <w:uiPriority w:val="34"/>
    <w:rsid w:val="00515886"/>
    <w:pPr>
      <w:ind w:left="720"/>
      <w:contextualSpacing/>
    </w:pPr>
  </w:style>
  <w:style w:type="paragraph" w:styleId="21">
    <w:name w:val="Quote"/>
    <w:basedOn w:val="a2"/>
    <w:next w:val="a2"/>
    <w:link w:val="22"/>
    <w:uiPriority w:val="29"/>
    <w:rsid w:val="00515886"/>
    <w:pPr>
      <w:spacing w:before="200"/>
      <w:ind w:left="360" w:right="360"/>
    </w:pPr>
    <w:rPr>
      <w:i/>
      <w:iCs/>
    </w:rPr>
  </w:style>
  <w:style w:type="character" w:customStyle="1" w:styleId="22">
    <w:name w:val="Цитата 2 Знак"/>
    <w:basedOn w:val="a3"/>
    <w:link w:val="21"/>
    <w:uiPriority w:val="29"/>
    <w:rsid w:val="00515886"/>
    <w:rPr>
      <w:i/>
      <w:iCs/>
    </w:rPr>
  </w:style>
  <w:style w:type="paragraph" w:styleId="af0">
    <w:name w:val="Intense Quote"/>
    <w:basedOn w:val="a2"/>
    <w:next w:val="a2"/>
    <w:link w:val="af1"/>
    <w:uiPriority w:val="30"/>
    <w:rsid w:val="0051588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af1">
    <w:name w:val="Выделенная цитата Знак"/>
    <w:basedOn w:val="a3"/>
    <w:link w:val="af0"/>
    <w:uiPriority w:val="30"/>
    <w:rsid w:val="00515886"/>
    <w:rPr>
      <w:b/>
      <w:bCs/>
      <w:i/>
      <w:iCs/>
    </w:rPr>
  </w:style>
  <w:style w:type="character" w:styleId="af2">
    <w:name w:val="Subtle Emphasis"/>
    <w:uiPriority w:val="19"/>
    <w:rsid w:val="00515886"/>
    <w:rPr>
      <w:i/>
      <w:iCs/>
    </w:rPr>
  </w:style>
  <w:style w:type="character" w:styleId="af3">
    <w:name w:val="Intense Emphasis"/>
    <w:uiPriority w:val="21"/>
    <w:rsid w:val="00515886"/>
    <w:rPr>
      <w:b/>
      <w:bCs/>
    </w:rPr>
  </w:style>
  <w:style w:type="character" w:styleId="af4">
    <w:name w:val="Subtle Reference"/>
    <w:uiPriority w:val="31"/>
    <w:rsid w:val="00515886"/>
    <w:rPr>
      <w:smallCaps/>
    </w:rPr>
  </w:style>
  <w:style w:type="character" w:styleId="af5">
    <w:name w:val="Intense Reference"/>
    <w:uiPriority w:val="32"/>
    <w:rsid w:val="00515886"/>
    <w:rPr>
      <w:smallCaps/>
      <w:spacing w:val="5"/>
      <w:u w:val="single"/>
    </w:rPr>
  </w:style>
  <w:style w:type="character" w:styleId="af6">
    <w:name w:val="Book Title"/>
    <w:uiPriority w:val="33"/>
    <w:rsid w:val="00515886"/>
    <w:rPr>
      <w:i/>
      <w:iCs/>
      <w:smallCaps/>
      <w:spacing w:val="5"/>
    </w:rPr>
  </w:style>
  <w:style w:type="paragraph" w:styleId="af7">
    <w:name w:val="TOC Heading"/>
    <w:basedOn w:val="1"/>
    <w:next w:val="a2"/>
    <w:uiPriority w:val="39"/>
    <w:semiHidden/>
    <w:unhideWhenUsed/>
    <w:qFormat/>
    <w:rsid w:val="008F5635"/>
    <w:pPr>
      <w:outlineLvl w:val="9"/>
    </w:pPr>
    <w:rPr>
      <w:lang w:bidi="en-US"/>
    </w:rPr>
  </w:style>
  <w:style w:type="paragraph" w:styleId="af8">
    <w:name w:val="caption"/>
    <w:basedOn w:val="a2"/>
    <w:next w:val="a2"/>
    <w:uiPriority w:val="35"/>
    <w:semiHidden/>
    <w:unhideWhenUsed/>
    <w:rsid w:val="00515886"/>
    <w:rPr>
      <w:b/>
      <w:bCs/>
      <w:color w:val="943634" w:themeColor="accent2" w:themeShade="BF"/>
      <w:sz w:val="18"/>
      <w:szCs w:val="18"/>
    </w:rPr>
  </w:style>
  <w:style w:type="paragraph" w:styleId="af9">
    <w:name w:val="Balloon Text"/>
    <w:basedOn w:val="a2"/>
    <w:link w:val="afa"/>
    <w:uiPriority w:val="99"/>
    <w:semiHidden/>
    <w:unhideWhenUsed/>
    <w:rsid w:val="004A65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3"/>
    <w:link w:val="af9"/>
    <w:uiPriority w:val="99"/>
    <w:semiHidden/>
    <w:rsid w:val="004A652D"/>
    <w:rPr>
      <w:rFonts w:ascii="Tahoma" w:hAnsi="Tahoma" w:cs="Tahoma"/>
      <w:sz w:val="16"/>
      <w:szCs w:val="16"/>
    </w:rPr>
  </w:style>
  <w:style w:type="paragraph" w:customStyle="1" w:styleId="afb">
    <w:name w:val="Рис. (картинка)"/>
    <w:basedOn w:val="a2"/>
    <w:next w:val="a"/>
    <w:link w:val="afc"/>
    <w:qFormat/>
    <w:rsid w:val="008F5635"/>
    <w:pPr>
      <w:ind w:firstLine="0"/>
      <w:jc w:val="center"/>
    </w:pPr>
    <w:rPr>
      <w:noProof/>
      <w:lang w:eastAsia="ru-RU"/>
    </w:rPr>
  </w:style>
  <w:style w:type="character" w:customStyle="1" w:styleId="afc">
    <w:name w:val="Рис. (картинка) Знак"/>
    <w:basedOn w:val="a3"/>
    <w:link w:val="afb"/>
    <w:rsid w:val="008F5635"/>
    <w:rPr>
      <w:rFonts w:ascii="Times New Roman" w:hAnsi="Times New Roman"/>
      <w:noProof/>
      <w:sz w:val="24"/>
      <w:lang w:eastAsia="ru-RU"/>
    </w:rPr>
  </w:style>
  <w:style w:type="paragraph" w:customStyle="1" w:styleId="afd">
    <w:name w:val="Без отступов"/>
    <w:basedOn w:val="a2"/>
    <w:link w:val="afe"/>
    <w:qFormat/>
    <w:rsid w:val="003771D4"/>
    <w:pPr>
      <w:ind w:firstLine="0"/>
      <w:contextualSpacing/>
      <w:jc w:val="left"/>
    </w:pPr>
  </w:style>
  <w:style w:type="character" w:customStyle="1" w:styleId="afe">
    <w:name w:val="Без отступов Знак"/>
    <w:basedOn w:val="a3"/>
    <w:link w:val="afd"/>
    <w:rsid w:val="003771D4"/>
    <w:rPr>
      <w:rFonts w:ascii="Times New Roman" w:hAnsi="Times New Roman"/>
      <w:sz w:val="24"/>
    </w:rPr>
  </w:style>
  <w:style w:type="paragraph" w:styleId="11">
    <w:name w:val="toc 1"/>
    <w:basedOn w:val="a2"/>
    <w:next w:val="a2"/>
    <w:autoRedefine/>
    <w:uiPriority w:val="39"/>
    <w:unhideWhenUsed/>
    <w:rsid w:val="0066455D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3">
    <w:name w:val="toc 2"/>
    <w:basedOn w:val="a2"/>
    <w:next w:val="a2"/>
    <w:autoRedefine/>
    <w:uiPriority w:val="39"/>
    <w:unhideWhenUsed/>
    <w:rsid w:val="0066455D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31">
    <w:name w:val="toc 3"/>
    <w:basedOn w:val="a2"/>
    <w:next w:val="a2"/>
    <w:autoRedefine/>
    <w:uiPriority w:val="39"/>
    <w:unhideWhenUsed/>
    <w:rsid w:val="0066455D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2"/>
    <w:next w:val="a2"/>
    <w:autoRedefine/>
    <w:uiPriority w:val="39"/>
    <w:unhideWhenUsed/>
    <w:rsid w:val="0066455D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2"/>
    <w:next w:val="a2"/>
    <w:autoRedefine/>
    <w:uiPriority w:val="39"/>
    <w:unhideWhenUsed/>
    <w:rsid w:val="0066455D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2"/>
    <w:next w:val="a2"/>
    <w:autoRedefine/>
    <w:uiPriority w:val="39"/>
    <w:unhideWhenUsed/>
    <w:rsid w:val="0066455D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2"/>
    <w:next w:val="a2"/>
    <w:autoRedefine/>
    <w:uiPriority w:val="39"/>
    <w:unhideWhenUsed/>
    <w:rsid w:val="0066455D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2"/>
    <w:next w:val="a2"/>
    <w:autoRedefine/>
    <w:uiPriority w:val="39"/>
    <w:unhideWhenUsed/>
    <w:rsid w:val="0066455D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2"/>
    <w:next w:val="a2"/>
    <w:autoRedefine/>
    <w:uiPriority w:val="39"/>
    <w:unhideWhenUsed/>
    <w:rsid w:val="0066455D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aff">
    <w:name w:val="Hyperlink"/>
    <w:basedOn w:val="a3"/>
    <w:uiPriority w:val="99"/>
    <w:unhideWhenUsed/>
    <w:rsid w:val="0066455D"/>
    <w:rPr>
      <w:color w:val="0000FF" w:themeColor="hyperlink"/>
      <w:u w:val="single"/>
    </w:rPr>
  </w:style>
  <w:style w:type="table" w:styleId="aff0">
    <w:name w:val="Table Grid"/>
    <w:basedOn w:val="a4"/>
    <w:uiPriority w:val="39"/>
    <w:rsid w:val="00657D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0">
    <w:name w:val="Таблица (заголовок)"/>
    <w:basedOn w:val="afd"/>
    <w:next w:val="a2"/>
    <w:link w:val="aff1"/>
    <w:qFormat/>
    <w:rsid w:val="00657DB6"/>
    <w:pPr>
      <w:numPr>
        <w:numId w:val="3"/>
      </w:numPr>
      <w:jc w:val="right"/>
    </w:pPr>
    <w:rPr>
      <w:spacing w:val="30"/>
    </w:rPr>
  </w:style>
  <w:style w:type="paragraph" w:customStyle="1" w:styleId="aff2">
    <w:name w:val="Таблица (содержимое)"/>
    <w:basedOn w:val="afd"/>
    <w:link w:val="aff3"/>
    <w:qFormat/>
    <w:rsid w:val="00657DB6"/>
    <w:pPr>
      <w:spacing w:line="240" w:lineRule="auto"/>
    </w:pPr>
  </w:style>
  <w:style w:type="character" w:customStyle="1" w:styleId="aff1">
    <w:name w:val="Таблица (заголовок) Знак"/>
    <w:basedOn w:val="afe"/>
    <w:link w:val="a0"/>
    <w:rsid w:val="00657DB6"/>
    <w:rPr>
      <w:spacing w:val="30"/>
    </w:rPr>
  </w:style>
  <w:style w:type="character" w:customStyle="1" w:styleId="aff3">
    <w:name w:val="Таблица (содержимое) Знак"/>
    <w:basedOn w:val="afe"/>
    <w:link w:val="aff2"/>
    <w:rsid w:val="00657DB6"/>
    <w:rPr>
      <w:rFonts w:ascii="Times New Roman" w:hAnsi="Times New Roman"/>
      <w:sz w:val="24"/>
    </w:rPr>
  </w:style>
  <w:style w:type="paragraph" w:customStyle="1" w:styleId="a">
    <w:name w:val="Рис. (подпись)"/>
    <w:basedOn w:val="afb"/>
    <w:link w:val="aff4"/>
    <w:qFormat/>
    <w:rsid w:val="00775936"/>
    <w:pPr>
      <w:numPr>
        <w:numId w:val="4"/>
      </w:numPr>
    </w:pPr>
  </w:style>
  <w:style w:type="character" w:customStyle="1" w:styleId="aff4">
    <w:name w:val="Рис. (подпись) Знак"/>
    <w:basedOn w:val="afc"/>
    <w:link w:val="a"/>
    <w:rsid w:val="00775936"/>
    <w:rPr>
      <w:rFonts w:ascii="Times New Roman" w:hAnsi="Times New Roman"/>
      <w:noProof/>
      <w:sz w:val="24"/>
      <w:lang w:eastAsia="ru-RU"/>
    </w:rPr>
  </w:style>
  <w:style w:type="paragraph" w:styleId="aff5">
    <w:name w:val="header"/>
    <w:basedOn w:val="a2"/>
    <w:link w:val="aff6"/>
    <w:uiPriority w:val="99"/>
    <w:unhideWhenUsed/>
    <w:rsid w:val="00B5442C"/>
    <w:pPr>
      <w:tabs>
        <w:tab w:val="center" w:pos="4677"/>
        <w:tab w:val="right" w:pos="9355"/>
      </w:tabs>
      <w:spacing w:line="240" w:lineRule="auto"/>
    </w:pPr>
  </w:style>
  <w:style w:type="character" w:customStyle="1" w:styleId="aff6">
    <w:name w:val="Верхний колонтитул Знак"/>
    <w:basedOn w:val="a3"/>
    <w:link w:val="aff5"/>
    <w:uiPriority w:val="99"/>
    <w:rsid w:val="00B5442C"/>
    <w:rPr>
      <w:rFonts w:ascii="Times New Roman" w:hAnsi="Times New Roman"/>
      <w:sz w:val="24"/>
    </w:rPr>
  </w:style>
  <w:style w:type="paragraph" w:styleId="aff7">
    <w:name w:val="footer"/>
    <w:basedOn w:val="a2"/>
    <w:link w:val="aff8"/>
    <w:uiPriority w:val="99"/>
    <w:unhideWhenUsed/>
    <w:rsid w:val="00B5442C"/>
    <w:pPr>
      <w:tabs>
        <w:tab w:val="center" w:pos="4677"/>
        <w:tab w:val="right" w:pos="9355"/>
      </w:tabs>
      <w:spacing w:line="240" w:lineRule="auto"/>
    </w:pPr>
  </w:style>
  <w:style w:type="character" w:customStyle="1" w:styleId="aff8">
    <w:name w:val="Нижний колонтитул Знак"/>
    <w:basedOn w:val="a3"/>
    <w:link w:val="aff7"/>
    <w:uiPriority w:val="99"/>
    <w:rsid w:val="00B5442C"/>
    <w:rPr>
      <w:rFonts w:ascii="Times New Roman" w:hAnsi="Times New Roman"/>
      <w:sz w:val="24"/>
    </w:rPr>
  </w:style>
  <w:style w:type="paragraph" w:customStyle="1" w:styleId="a1">
    <w:name w:val="Список (нум)"/>
    <w:basedOn w:val="ae"/>
    <w:link w:val="aff9"/>
    <w:qFormat/>
    <w:rsid w:val="00A63947"/>
    <w:pPr>
      <w:numPr>
        <w:numId w:val="5"/>
      </w:numPr>
      <w:ind w:left="709" w:hanging="709"/>
    </w:pPr>
  </w:style>
  <w:style w:type="character" w:customStyle="1" w:styleId="ad">
    <w:name w:val="Программный код Знак"/>
    <w:basedOn w:val="a3"/>
    <w:link w:val="ac"/>
    <w:rsid w:val="00AD738D"/>
    <w:rPr>
      <w:rFonts w:ascii="Courier New" w:hAnsi="Courier New"/>
      <w:sz w:val="24"/>
    </w:rPr>
  </w:style>
  <w:style w:type="character" w:customStyle="1" w:styleId="af">
    <w:name w:val="Абзац списка Знак"/>
    <w:basedOn w:val="a3"/>
    <w:link w:val="ae"/>
    <w:uiPriority w:val="34"/>
    <w:rsid w:val="00A63947"/>
    <w:rPr>
      <w:rFonts w:ascii="Times New Roman" w:hAnsi="Times New Roman"/>
      <w:sz w:val="24"/>
    </w:rPr>
  </w:style>
  <w:style w:type="character" w:customStyle="1" w:styleId="aff9">
    <w:name w:val="Список (нум) Знак"/>
    <w:basedOn w:val="af"/>
    <w:link w:val="a1"/>
    <w:rsid w:val="00A63947"/>
    <w:rPr>
      <w:rFonts w:ascii="Times New Roman" w:hAnsi="Times New Roman"/>
      <w:sz w:val="24"/>
    </w:rPr>
  </w:style>
  <w:style w:type="character" w:styleId="affa">
    <w:name w:val="FollowedHyperlink"/>
    <w:basedOn w:val="a3"/>
    <w:uiPriority w:val="99"/>
    <w:semiHidden/>
    <w:unhideWhenUsed/>
    <w:rsid w:val="00935C65"/>
    <w:rPr>
      <w:color w:val="800080" w:themeColor="followedHyperlink"/>
      <w:u w:val="single"/>
    </w:rPr>
  </w:style>
  <w:style w:type="paragraph" w:styleId="affb">
    <w:name w:val="Normal (Web)"/>
    <w:basedOn w:val="a2"/>
    <w:uiPriority w:val="99"/>
    <w:semiHidden/>
    <w:unhideWhenUsed/>
    <w:rsid w:val="0022674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12">
    <w:name w:val="Стиль1"/>
    <w:basedOn w:val="a2"/>
    <w:link w:val="13"/>
    <w:qFormat/>
    <w:rsid w:val="006C3C70"/>
  </w:style>
  <w:style w:type="character" w:customStyle="1" w:styleId="spellingerror">
    <w:name w:val="spellingerror"/>
    <w:basedOn w:val="a3"/>
    <w:rsid w:val="007E28CD"/>
  </w:style>
  <w:style w:type="character" w:customStyle="1" w:styleId="13">
    <w:name w:val="Стиль1 Знак"/>
    <w:basedOn w:val="a3"/>
    <w:link w:val="12"/>
    <w:rsid w:val="006C3C70"/>
    <w:rPr>
      <w:rFonts w:ascii="Times New Roman" w:hAnsi="Times New Roman"/>
      <w:sz w:val="24"/>
    </w:rPr>
  </w:style>
  <w:style w:type="paragraph" w:customStyle="1" w:styleId="affc">
    <w:name w:val="Общий"/>
    <w:basedOn w:val="a2"/>
    <w:link w:val="affd"/>
    <w:qFormat/>
    <w:rsid w:val="00E60D1A"/>
    <w:pPr>
      <w:spacing w:line="240" w:lineRule="auto"/>
    </w:pPr>
    <w:rPr>
      <w:rFonts w:eastAsia="Calibri" w:cs="Times New Roman"/>
    </w:rPr>
  </w:style>
  <w:style w:type="character" w:customStyle="1" w:styleId="affd">
    <w:name w:val="Общий Знак"/>
    <w:basedOn w:val="a3"/>
    <w:link w:val="affc"/>
    <w:rsid w:val="00E60D1A"/>
    <w:rPr>
      <w:rFonts w:ascii="Times New Roman" w:eastAsia="Calibri" w:hAnsi="Times New Roman" w:cs="Times New Roman"/>
      <w:sz w:val="24"/>
    </w:rPr>
  </w:style>
  <w:style w:type="paragraph" w:customStyle="1" w:styleId="32">
    <w:name w:val="Заголовок3"/>
    <w:basedOn w:val="a2"/>
    <w:link w:val="33"/>
    <w:qFormat/>
    <w:rsid w:val="004D7C43"/>
    <w:pPr>
      <w:spacing w:line="240" w:lineRule="auto"/>
      <w:jc w:val="left"/>
    </w:pPr>
    <w:rPr>
      <w:rFonts w:eastAsia="Calibri" w:cs="Times New Roman"/>
      <w:b/>
      <w:sz w:val="28"/>
    </w:rPr>
  </w:style>
  <w:style w:type="character" w:customStyle="1" w:styleId="33">
    <w:name w:val="Заголовок3 Знак"/>
    <w:basedOn w:val="a3"/>
    <w:link w:val="32"/>
    <w:rsid w:val="004D7C43"/>
    <w:rPr>
      <w:rFonts w:ascii="Times New Roman" w:eastAsia="Calibri" w:hAnsi="Times New Roman" w:cs="Times New Roman"/>
      <w:b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8F5635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2"/>
    <w:next w:val="a2"/>
    <w:link w:val="10"/>
    <w:uiPriority w:val="9"/>
    <w:qFormat/>
    <w:rsid w:val="00801EAF"/>
    <w:pPr>
      <w:numPr>
        <w:numId w:val="1"/>
      </w:numPr>
      <w:ind w:left="1418" w:hanging="709"/>
      <w:contextualSpacing/>
      <w:jc w:val="left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rsid w:val="00801EAF"/>
    <w:pPr>
      <w:numPr>
        <w:ilvl w:val="1"/>
        <w:numId w:val="1"/>
      </w:numPr>
      <w:ind w:left="1418" w:hanging="709"/>
      <w:contextualSpacing/>
      <w:jc w:val="left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657DB6"/>
    <w:pPr>
      <w:numPr>
        <w:ilvl w:val="2"/>
        <w:numId w:val="1"/>
      </w:numPr>
      <w:ind w:left="1418" w:hanging="698"/>
      <w:contextualSpacing/>
      <w:outlineLvl w:val="2"/>
    </w:pPr>
    <w:rPr>
      <w:rFonts w:eastAsiaTheme="majorEastAsia" w:cstheme="majorBidi"/>
      <w:b/>
      <w:bCs/>
      <w:sz w:val="28"/>
    </w:rPr>
  </w:style>
  <w:style w:type="paragraph" w:styleId="4">
    <w:name w:val="heading 4"/>
    <w:basedOn w:val="a2"/>
    <w:next w:val="a2"/>
    <w:link w:val="40"/>
    <w:uiPriority w:val="9"/>
    <w:unhideWhenUsed/>
    <w:qFormat/>
    <w:rsid w:val="00657DB6"/>
    <w:pPr>
      <w:numPr>
        <w:ilvl w:val="3"/>
        <w:numId w:val="1"/>
      </w:numPr>
      <w:ind w:left="1434" w:hanging="357"/>
      <w:contextualSpacing/>
      <w:outlineLvl w:val="3"/>
    </w:pPr>
    <w:rPr>
      <w:rFonts w:eastAsiaTheme="majorEastAsia" w:cstheme="majorBidi"/>
      <w:b/>
      <w:bCs/>
      <w:iCs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8F5635"/>
    <w:p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  <w:sz w:val="22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8F5635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  <w:sz w:val="22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8F5635"/>
    <w:pPr>
      <w:outlineLvl w:val="6"/>
    </w:pPr>
    <w:rPr>
      <w:rFonts w:asciiTheme="majorHAnsi" w:eastAsiaTheme="majorEastAsia" w:hAnsiTheme="majorHAnsi" w:cstheme="majorBidi"/>
      <w:i/>
      <w:iCs/>
      <w:sz w:val="22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8F5635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8F5635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801EAF"/>
    <w:rPr>
      <w:rFonts w:ascii="Times New Roman" w:eastAsiaTheme="majorEastAsia" w:hAnsi="Times New Roman" w:cstheme="majorBidi"/>
      <w:b/>
      <w:bCs/>
      <w:sz w:val="40"/>
      <w:szCs w:val="28"/>
    </w:rPr>
  </w:style>
  <w:style w:type="character" w:customStyle="1" w:styleId="20">
    <w:name w:val="Заголовок 2 Знак"/>
    <w:basedOn w:val="a3"/>
    <w:link w:val="2"/>
    <w:uiPriority w:val="9"/>
    <w:rsid w:val="00801EAF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30">
    <w:name w:val="Заголовок 3 Знак"/>
    <w:basedOn w:val="a3"/>
    <w:link w:val="3"/>
    <w:uiPriority w:val="9"/>
    <w:rsid w:val="00657DB6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3"/>
    <w:link w:val="4"/>
    <w:uiPriority w:val="9"/>
    <w:rsid w:val="00657DB6"/>
    <w:rPr>
      <w:rFonts w:ascii="Times New Roman" w:eastAsiaTheme="majorEastAsia" w:hAnsi="Times New Roman" w:cstheme="majorBidi"/>
      <w:b/>
      <w:bCs/>
      <w:iCs/>
      <w:sz w:val="24"/>
    </w:rPr>
  </w:style>
  <w:style w:type="character" w:customStyle="1" w:styleId="50">
    <w:name w:val="Заголовок 5 Знак"/>
    <w:basedOn w:val="a3"/>
    <w:link w:val="5"/>
    <w:uiPriority w:val="9"/>
    <w:semiHidden/>
    <w:rsid w:val="008F5635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3"/>
    <w:link w:val="6"/>
    <w:uiPriority w:val="9"/>
    <w:semiHidden/>
    <w:rsid w:val="008F5635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3"/>
    <w:link w:val="7"/>
    <w:uiPriority w:val="9"/>
    <w:semiHidden/>
    <w:rsid w:val="008F5635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3"/>
    <w:link w:val="8"/>
    <w:uiPriority w:val="9"/>
    <w:semiHidden/>
    <w:rsid w:val="008F5635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3"/>
    <w:link w:val="9"/>
    <w:uiPriority w:val="9"/>
    <w:semiHidden/>
    <w:rsid w:val="008F5635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6">
    <w:name w:val="Title"/>
    <w:basedOn w:val="a2"/>
    <w:next w:val="a2"/>
    <w:link w:val="a7"/>
    <w:uiPriority w:val="10"/>
    <w:rsid w:val="0051588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7">
    <w:name w:val="Название Знак"/>
    <w:basedOn w:val="a3"/>
    <w:link w:val="a6"/>
    <w:uiPriority w:val="10"/>
    <w:rsid w:val="0051588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8">
    <w:name w:val="Subtitle"/>
    <w:basedOn w:val="a2"/>
    <w:next w:val="a2"/>
    <w:link w:val="a9"/>
    <w:uiPriority w:val="11"/>
    <w:rsid w:val="00515886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</w:rPr>
  </w:style>
  <w:style w:type="character" w:customStyle="1" w:styleId="a9">
    <w:name w:val="Подзаголовок Знак"/>
    <w:basedOn w:val="a3"/>
    <w:link w:val="a8"/>
    <w:uiPriority w:val="11"/>
    <w:rsid w:val="0051588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a">
    <w:name w:val="Strong"/>
    <w:uiPriority w:val="22"/>
    <w:rsid w:val="00515886"/>
    <w:rPr>
      <w:b/>
      <w:bCs/>
    </w:rPr>
  </w:style>
  <w:style w:type="character" w:styleId="ab">
    <w:name w:val="Emphasis"/>
    <w:uiPriority w:val="20"/>
    <w:rsid w:val="0051588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customStyle="1" w:styleId="ac">
    <w:name w:val="Программный код"/>
    <w:basedOn w:val="a2"/>
    <w:next w:val="a2"/>
    <w:link w:val="ad"/>
    <w:qFormat/>
    <w:rsid w:val="008F5635"/>
    <w:rPr>
      <w:rFonts w:ascii="Courier New" w:hAnsi="Courier New"/>
    </w:rPr>
  </w:style>
  <w:style w:type="paragraph" w:styleId="ae">
    <w:name w:val="List Paragraph"/>
    <w:basedOn w:val="a2"/>
    <w:link w:val="af"/>
    <w:uiPriority w:val="34"/>
    <w:rsid w:val="00515886"/>
    <w:pPr>
      <w:ind w:left="720"/>
      <w:contextualSpacing/>
    </w:pPr>
  </w:style>
  <w:style w:type="paragraph" w:styleId="21">
    <w:name w:val="Quote"/>
    <w:basedOn w:val="a2"/>
    <w:next w:val="a2"/>
    <w:link w:val="22"/>
    <w:uiPriority w:val="29"/>
    <w:rsid w:val="00515886"/>
    <w:pPr>
      <w:spacing w:before="200"/>
      <w:ind w:left="360" w:right="360"/>
    </w:pPr>
    <w:rPr>
      <w:i/>
      <w:iCs/>
    </w:rPr>
  </w:style>
  <w:style w:type="character" w:customStyle="1" w:styleId="22">
    <w:name w:val="Цитата 2 Знак"/>
    <w:basedOn w:val="a3"/>
    <w:link w:val="21"/>
    <w:uiPriority w:val="29"/>
    <w:rsid w:val="00515886"/>
    <w:rPr>
      <w:i/>
      <w:iCs/>
    </w:rPr>
  </w:style>
  <w:style w:type="paragraph" w:styleId="af0">
    <w:name w:val="Intense Quote"/>
    <w:basedOn w:val="a2"/>
    <w:next w:val="a2"/>
    <w:link w:val="af1"/>
    <w:uiPriority w:val="30"/>
    <w:rsid w:val="0051588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af1">
    <w:name w:val="Выделенная цитата Знак"/>
    <w:basedOn w:val="a3"/>
    <w:link w:val="af0"/>
    <w:uiPriority w:val="30"/>
    <w:rsid w:val="00515886"/>
    <w:rPr>
      <w:b/>
      <w:bCs/>
      <w:i/>
      <w:iCs/>
    </w:rPr>
  </w:style>
  <w:style w:type="character" w:styleId="af2">
    <w:name w:val="Subtle Emphasis"/>
    <w:uiPriority w:val="19"/>
    <w:rsid w:val="00515886"/>
    <w:rPr>
      <w:i/>
      <w:iCs/>
    </w:rPr>
  </w:style>
  <w:style w:type="character" w:styleId="af3">
    <w:name w:val="Intense Emphasis"/>
    <w:uiPriority w:val="21"/>
    <w:rsid w:val="00515886"/>
    <w:rPr>
      <w:b/>
      <w:bCs/>
    </w:rPr>
  </w:style>
  <w:style w:type="character" w:styleId="af4">
    <w:name w:val="Subtle Reference"/>
    <w:uiPriority w:val="31"/>
    <w:rsid w:val="00515886"/>
    <w:rPr>
      <w:smallCaps/>
    </w:rPr>
  </w:style>
  <w:style w:type="character" w:styleId="af5">
    <w:name w:val="Intense Reference"/>
    <w:uiPriority w:val="32"/>
    <w:rsid w:val="00515886"/>
    <w:rPr>
      <w:smallCaps/>
      <w:spacing w:val="5"/>
      <w:u w:val="single"/>
    </w:rPr>
  </w:style>
  <w:style w:type="character" w:styleId="af6">
    <w:name w:val="Book Title"/>
    <w:uiPriority w:val="33"/>
    <w:rsid w:val="00515886"/>
    <w:rPr>
      <w:i/>
      <w:iCs/>
      <w:smallCaps/>
      <w:spacing w:val="5"/>
    </w:rPr>
  </w:style>
  <w:style w:type="paragraph" w:styleId="af7">
    <w:name w:val="TOC Heading"/>
    <w:basedOn w:val="1"/>
    <w:next w:val="a2"/>
    <w:uiPriority w:val="39"/>
    <w:semiHidden/>
    <w:unhideWhenUsed/>
    <w:qFormat/>
    <w:rsid w:val="008F5635"/>
    <w:pPr>
      <w:outlineLvl w:val="9"/>
    </w:pPr>
    <w:rPr>
      <w:lang w:bidi="en-US"/>
    </w:rPr>
  </w:style>
  <w:style w:type="paragraph" w:styleId="af8">
    <w:name w:val="caption"/>
    <w:basedOn w:val="a2"/>
    <w:next w:val="a2"/>
    <w:uiPriority w:val="35"/>
    <w:semiHidden/>
    <w:unhideWhenUsed/>
    <w:rsid w:val="00515886"/>
    <w:rPr>
      <w:b/>
      <w:bCs/>
      <w:color w:val="943634" w:themeColor="accent2" w:themeShade="BF"/>
      <w:sz w:val="18"/>
      <w:szCs w:val="18"/>
    </w:rPr>
  </w:style>
  <w:style w:type="paragraph" w:styleId="af9">
    <w:name w:val="Balloon Text"/>
    <w:basedOn w:val="a2"/>
    <w:link w:val="afa"/>
    <w:uiPriority w:val="99"/>
    <w:semiHidden/>
    <w:unhideWhenUsed/>
    <w:rsid w:val="004A65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3"/>
    <w:link w:val="af9"/>
    <w:uiPriority w:val="99"/>
    <w:semiHidden/>
    <w:rsid w:val="004A652D"/>
    <w:rPr>
      <w:rFonts w:ascii="Tahoma" w:hAnsi="Tahoma" w:cs="Tahoma"/>
      <w:sz w:val="16"/>
      <w:szCs w:val="16"/>
    </w:rPr>
  </w:style>
  <w:style w:type="paragraph" w:customStyle="1" w:styleId="afb">
    <w:name w:val="Рис. (картинка)"/>
    <w:basedOn w:val="a2"/>
    <w:next w:val="a"/>
    <w:link w:val="afc"/>
    <w:qFormat/>
    <w:rsid w:val="008F5635"/>
    <w:pPr>
      <w:ind w:firstLine="0"/>
      <w:jc w:val="center"/>
    </w:pPr>
    <w:rPr>
      <w:noProof/>
      <w:lang w:eastAsia="ru-RU"/>
    </w:rPr>
  </w:style>
  <w:style w:type="character" w:customStyle="1" w:styleId="afc">
    <w:name w:val="Рис. (картинка) Знак"/>
    <w:basedOn w:val="a3"/>
    <w:link w:val="afb"/>
    <w:rsid w:val="008F5635"/>
    <w:rPr>
      <w:rFonts w:ascii="Times New Roman" w:hAnsi="Times New Roman"/>
      <w:noProof/>
      <w:sz w:val="24"/>
      <w:lang w:eastAsia="ru-RU"/>
    </w:rPr>
  </w:style>
  <w:style w:type="paragraph" w:customStyle="1" w:styleId="afd">
    <w:name w:val="Без отступов"/>
    <w:basedOn w:val="a2"/>
    <w:link w:val="afe"/>
    <w:qFormat/>
    <w:rsid w:val="003771D4"/>
    <w:pPr>
      <w:ind w:firstLine="0"/>
      <w:contextualSpacing/>
      <w:jc w:val="left"/>
    </w:pPr>
  </w:style>
  <w:style w:type="character" w:customStyle="1" w:styleId="afe">
    <w:name w:val="Без отступов Знак"/>
    <w:basedOn w:val="a3"/>
    <w:link w:val="afd"/>
    <w:rsid w:val="003771D4"/>
    <w:rPr>
      <w:rFonts w:ascii="Times New Roman" w:hAnsi="Times New Roman"/>
      <w:sz w:val="24"/>
    </w:rPr>
  </w:style>
  <w:style w:type="paragraph" w:styleId="11">
    <w:name w:val="toc 1"/>
    <w:basedOn w:val="a2"/>
    <w:next w:val="a2"/>
    <w:autoRedefine/>
    <w:uiPriority w:val="39"/>
    <w:unhideWhenUsed/>
    <w:rsid w:val="0066455D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3">
    <w:name w:val="toc 2"/>
    <w:basedOn w:val="a2"/>
    <w:next w:val="a2"/>
    <w:autoRedefine/>
    <w:uiPriority w:val="39"/>
    <w:unhideWhenUsed/>
    <w:rsid w:val="0066455D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31">
    <w:name w:val="toc 3"/>
    <w:basedOn w:val="a2"/>
    <w:next w:val="a2"/>
    <w:autoRedefine/>
    <w:uiPriority w:val="39"/>
    <w:unhideWhenUsed/>
    <w:rsid w:val="0066455D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2"/>
    <w:next w:val="a2"/>
    <w:autoRedefine/>
    <w:uiPriority w:val="39"/>
    <w:unhideWhenUsed/>
    <w:rsid w:val="0066455D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2"/>
    <w:next w:val="a2"/>
    <w:autoRedefine/>
    <w:uiPriority w:val="39"/>
    <w:unhideWhenUsed/>
    <w:rsid w:val="0066455D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2"/>
    <w:next w:val="a2"/>
    <w:autoRedefine/>
    <w:uiPriority w:val="39"/>
    <w:unhideWhenUsed/>
    <w:rsid w:val="0066455D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2"/>
    <w:next w:val="a2"/>
    <w:autoRedefine/>
    <w:uiPriority w:val="39"/>
    <w:unhideWhenUsed/>
    <w:rsid w:val="0066455D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2"/>
    <w:next w:val="a2"/>
    <w:autoRedefine/>
    <w:uiPriority w:val="39"/>
    <w:unhideWhenUsed/>
    <w:rsid w:val="0066455D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2"/>
    <w:next w:val="a2"/>
    <w:autoRedefine/>
    <w:uiPriority w:val="39"/>
    <w:unhideWhenUsed/>
    <w:rsid w:val="0066455D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aff">
    <w:name w:val="Hyperlink"/>
    <w:basedOn w:val="a3"/>
    <w:uiPriority w:val="99"/>
    <w:unhideWhenUsed/>
    <w:rsid w:val="0066455D"/>
    <w:rPr>
      <w:color w:val="0000FF" w:themeColor="hyperlink"/>
      <w:u w:val="single"/>
    </w:rPr>
  </w:style>
  <w:style w:type="table" w:styleId="aff0">
    <w:name w:val="Table Grid"/>
    <w:basedOn w:val="a4"/>
    <w:uiPriority w:val="59"/>
    <w:rsid w:val="00657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Таблица (заголовок)"/>
    <w:basedOn w:val="afd"/>
    <w:next w:val="a2"/>
    <w:link w:val="aff1"/>
    <w:qFormat/>
    <w:rsid w:val="00657DB6"/>
    <w:pPr>
      <w:numPr>
        <w:numId w:val="3"/>
      </w:numPr>
      <w:ind w:left="426" w:hanging="66"/>
      <w:jc w:val="right"/>
    </w:pPr>
    <w:rPr>
      <w:spacing w:val="30"/>
    </w:rPr>
  </w:style>
  <w:style w:type="paragraph" w:customStyle="1" w:styleId="aff2">
    <w:name w:val="Таблица (содержимое)"/>
    <w:basedOn w:val="afd"/>
    <w:link w:val="aff3"/>
    <w:qFormat/>
    <w:rsid w:val="00657DB6"/>
    <w:pPr>
      <w:spacing w:line="240" w:lineRule="auto"/>
    </w:pPr>
  </w:style>
  <w:style w:type="character" w:customStyle="1" w:styleId="aff1">
    <w:name w:val="Таблица (заголовок) Знак"/>
    <w:basedOn w:val="afe"/>
    <w:link w:val="a0"/>
    <w:rsid w:val="00657DB6"/>
    <w:rPr>
      <w:rFonts w:ascii="Times New Roman" w:hAnsi="Times New Roman"/>
      <w:spacing w:val="30"/>
      <w:sz w:val="24"/>
    </w:rPr>
  </w:style>
  <w:style w:type="character" w:customStyle="1" w:styleId="aff3">
    <w:name w:val="Таблица (содержимое) Знак"/>
    <w:basedOn w:val="afe"/>
    <w:link w:val="aff2"/>
    <w:rsid w:val="00657DB6"/>
    <w:rPr>
      <w:rFonts w:ascii="Times New Roman" w:hAnsi="Times New Roman"/>
      <w:sz w:val="24"/>
    </w:rPr>
  </w:style>
  <w:style w:type="paragraph" w:customStyle="1" w:styleId="a">
    <w:name w:val="Рис. (подпись)"/>
    <w:basedOn w:val="afb"/>
    <w:link w:val="aff4"/>
    <w:qFormat/>
    <w:rsid w:val="00775936"/>
    <w:pPr>
      <w:numPr>
        <w:numId w:val="4"/>
      </w:numPr>
    </w:pPr>
  </w:style>
  <w:style w:type="character" w:customStyle="1" w:styleId="aff4">
    <w:name w:val="Рис. (подпись) Знак"/>
    <w:basedOn w:val="afc"/>
    <w:link w:val="a"/>
    <w:rsid w:val="00775936"/>
    <w:rPr>
      <w:rFonts w:ascii="Times New Roman" w:hAnsi="Times New Roman"/>
      <w:noProof/>
      <w:sz w:val="24"/>
      <w:lang w:eastAsia="ru-RU"/>
    </w:rPr>
  </w:style>
  <w:style w:type="paragraph" w:styleId="aff5">
    <w:name w:val="header"/>
    <w:basedOn w:val="a2"/>
    <w:link w:val="aff6"/>
    <w:uiPriority w:val="99"/>
    <w:unhideWhenUsed/>
    <w:rsid w:val="00B5442C"/>
    <w:pPr>
      <w:tabs>
        <w:tab w:val="center" w:pos="4677"/>
        <w:tab w:val="right" w:pos="9355"/>
      </w:tabs>
      <w:spacing w:line="240" w:lineRule="auto"/>
    </w:pPr>
  </w:style>
  <w:style w:type="character" w:customStyle="1" w:styleId="aff6">
    <w:name w:val="Верхний колонтитул Знак"/>
    <w:basedOn w:val="a3"/>
    <w:link w:val="aff5"/>
    <w:uiPriority w:val="99"/>
    <w:rsid w:val="00B5442C"/>
    <w:rPr>
      <w:rFonts w:ascii="Times New Roman" w:hAnsi="Times New Roman"/>
      <w:sz w:val="24"/>
    </w:rPr>
  </w:style>
  <w:style w:type="paragraph" w:styleId="aff7">
    <w:name w:val="footer"/>
    <w:basedOn w:val="a2"/>
    <w:link w:val="aff8"/>
    <w:uiPriority w:val="99"/>
    <w:unhideWhenUsed/>
    <w:rsid w:val="00B5442C"/>
    <w:pPr>
      <w:tabs>
        <w:tab w:val="center" w:pos="4677"/>
        <w:tab w:val="right" w:pos="9355"/>
      </w:tabs>
      <w:spacing w:line="240" w:lineRule="auto"/>
    </w:pPr>
  </w:style>
  <w:style w:type="character" w:customStyle="1" w:styleId="aff8">
    <w:name w:val="Нижний колонтитул Знак"/>
    <w:basedOn w:val="a3"/>
    <w:link w:val="aff7"/>
    <w:uiPriority w:val="99"/>
    <w:rsid w:val="00B5442C"/>
    <w:rPr>
      <w:rFonts w:ascii="Times New Roman" w:hAnsi="Times New Roman"/>
      <w:sz w:val="24"/>
    </w:rPr>
  </w:style>
  <w:style w:type="paragraph" w:customStyle="1" w:styleId="a1">
    <w:name w:val="Список (нум)"/>
    <w:basedOn w:val="ae"/>
    <w:link w:val="aff9"/>
    <w:qFormat/>
    <w:rsid w:val="00A63947"/>
    <w:pPr>
      <w:numPr>
        <w:numId w:val="5"/>
      </w:numPr>
      <w:ind w:left="709" w:hanging="709"/>
    </w:pPr>
  </w:style>
  <w:style w:type="character" w:customStyle="1" w:styleId="ad">
    <w:name w:val="Программный код Знак"/>
    <w:basedOn w:val="a3"/>
    <w:link w:val="ac"/>
    <w:rsid w:val="00AD738D"/>
    <w:rPr>
      <w:rFonts w:ascii="Courier New" w:hAnsi="Courier New"/>
      <w:sz w:val="24"/>
    </w:rPr>
  </w:style>
  <w:style w:type="character" w:customStyle="1" w:styleId="af">
    <w:name w:val="Абзац списка Знак"/>
    <w:basedOn w:val="a3"/>
    <w:link w:val="ae"/>
    <w:uiPriority w:val="34"/>
    <w:rsid w:val="00A63947"/>
    <w:rPr>
      <w:rFonts w:ascii="Times New Roman" w:hAnsi="Times New Roman"/>
      <w:sz w:val="24"/>
    </w:rPr>
  </w:style>
  <w:style w:type="character" w:customStyle="1" w:styleId="aff9">
    <w:name w:val="Список (нум) Знак"/>
    <w:basedOn w:val="af"/>
    <w:link w:val="a1"/>
    <w:rsid w:val="00A63947"/>
    <w:rPr>
      <w:rFonts w:ascii="Times New Roman" w:hAnsi="Times New Roman"/>
      <w:sz w:val="24"/>
    </w:rPr>
  </w:style>
  <w:style w:type="character" w:styleId="affa">
    <w:name w:val="FollowedHyperlink"/>
    <w:basedOn w:val="a3"/>
    <w:uiPriority w:val="99"/>
    <w:semiHidden/>
    <w:unhideWhenUsed/>
    <w:rsid w:val="00935C65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82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Relationship Id="rId22" Type="http://schemas.microsoft.com/office/2007/relationships/stylesWithEffects" Target="stylesWithEffect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52;&#1072;&#1082;&#1089;&#1080;&#1084;\Documents\&#1059;&#1095;&#1077;&#1073;&#1072;%20-%20&#1044;&#1086;&#1082;&#1091;&#1084;&#1077;&#1085;&#1090;&#1099;\&#1055;&#1088;&#1072;&#1082;&#1090;&#1080;&#1082;&#1072;\&#1064;&#1072;&#1073;&#1083;&#1086;&#1085;%20&#1076;&#1083;&#1103;%20&#1086;&#1090;&#1095;&#1077;&#1090;&#1072;%204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AF92AF-C185-4E90-B7DC-BE76B2CC0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для отчета 4</Template>
  <TotalTime>175</TotalTime>
  <Pages>18</Pages>
  <Words>2302</Words>
  <Characters>13122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практике</vt:lpstr>
    </vt:vector>
  </TitlesOfParts>
  <Company/>
  <LinksUpToDate>false</LinksUpToDate>
  <CharactersWithSpaces>15394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практике</dc:title>
  <dc:creator>МВ</dc:creator>
  <cp:lastModifiedBy>admin</cp:lastModifiedBy>
  <cp:revision>4</cp:revision>
  <dcterms:created xsi:type="dcterms:W3CDTF">2018-12-24T11:27:00Z</dcterms:created>
  <dcterms:modified xsi:type="dcterms:W3CDTF">2018-12-26T20:54:00Z</dcterms:modified>
</cp:coreProperties>
</file>